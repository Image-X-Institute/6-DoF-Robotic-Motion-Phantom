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5D7EFF68"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66F198C7" w14:textId="24C58156" w:rsidR="000F1DCE" w:rsidRPr="00616989" w:rsidRDefault="000F1DCE" w:rsidP="00CB4A4D">
            <w:pPr>
              <w:spacing w:after="200"/>
              <w:rPr>
                <w:smallCaps/>
              </w:rPr>
            </w:pPr>
            <w:r w:rsidRPr="00616989">
              <w:rPr>
                <w:smallCaps/>
                <w:noProof/>
              </w:rPr>
              <mc:AlternateContent>
                <mc:Choice Requires="wps">
                  <w:drawing>
                    <wp:inline distT="0" distB="0" distL="0" distR="0" wp14:anchorId="3EDBA700" wp14:editId="3103C91E">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DBA700"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" filled="f" stroked="f">
                      <v:textbo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v:textbox>
                      <w10:anchorlock/>
                    </v:shape>
                  </w:pict>
                </mc:Fallback>
              </mc:AlternateContent>
            </w:r>
          </w:p>
        </w:tc>
      </w:tr>
      <w:tr w:rsidR="000F1DCE" w14:paraId="185F55C6"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C190EF2" w14:textId="4C455CBC" w:rsidR="000F1DCE" w:rsidRPr="00616989" w:rsidRDefault="000F1DCE" w:rsidP="00CB4A4D">
            <w:pPr>
              <w:spacing w:after="200"/>
              <w:rPr>
                <w:smallCaps/>
              </w:rPr>
            </w:pPr>
            <w:r w:rsidRPr="00616989">
              <w:rPr>
                <w:smallCaps/>
                <w:noProof/>
              </w:rPr>
              <mc:AlternateContent>
                <mc:Choice Requires="wps">
                  <w:drawing>
                    <wp:inline distT="0" distB="0" distL="0" distR="0" wp14:anchorId="7461C2B0" wp14:editId="6576DCD6">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172ED" w14:textId="2B70CCE9" w:rsidR="000F1DCE" w:rsidRPr="00CB4A4D" w:rsidRDefault="00D16250" w:rsidP="000F1DCE">
                                  <w:pPr>
                                    <w:pStyle w:val="Subtitle"/>
                                    <w:rPr>
                                      <w:color w:val="FFFFFF" w:themeColor="background1"/>
                                    </w:rPr>
                                  </w:pPr>
                                  <w:r>
                                    <w:rPr>
                                      <w:color w:val="FFFFFF" w:themeColor="background1"/>
                                    </w:rPr>
                                    <w:t>Hardware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61C2B0" id="_x0000_t202" coordsize="21600,21600" o:spt="202" path="m,l,21600r21600,l21600,xe">
                      <v:stroke joinstyle="miter"/>
                      <v:path gradientshapeok="t" o:connecttype="rect"/>
                    </v:shapetype>
                    <v:shape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596172ED" w14:textId="2B70CCE9" w:rsidR="000F1DCE" w:rsidRPr="00CB4A4D" w:rsidRDefault="00D16250" w:rsidP="000F1DCE">
                            <w:pPr>
                              <w:pStyle w:val="Subtitle"/>
                              <w:rPr>
                                <w:color w:val="FFFFFF" w:themeColor="background1"/>
                              </w:rPr>
                            </w:pPr>
                            <w:r>
                              <w:rPr>
                                <w:color w:val="FFFFFF" w:themeColor="background1"/>
                              </w:rPr>
                              <w:t>Hardware Guide</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4AB56A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1C6A4A26"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1C02E42C" wp14:editId="35F82B13">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42DC8" w14:textId="05169854" w:rsidR="00CB4A4D" w:rsidRPr="00CB4A4D" w:rsidRDefault="00CB4A4D" w:rsidP="00CB4A4D">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02E42C"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" filled="f" stroked="f">
                      <v:textbox>
                        <w:txbxContent>
                          <w:p w14:paraId="56C42DC8" w14:textId="05169854" w:rsidR="00CB4A4D" w:rsidRPr="00CB4A4D" w:rsidRDefault="00CB4A4D" w:rsidP="00CB4A4D">
                            <w:pPr>
                              <w:pStyle w:val="Subtitle"/>
                              <w:rPr>
                                <w:color w:val="FFFFFF" w:themeColor="background1"/>
                              </w:rPr>
                            </w:pPr>
                          </w:p>
                        </w:txbxContent>
                      </v:textbox>
                      <w10:anchorlock/>
                    </v:shape>
                  </w:pict>
                </mc:Fallback>
              </mc:AlternateContent>
            </w:r>
          </w:p>
        </w:tc>
      </w:tr>
    </w:tbl>
    <w:sdt>
      <w:sdtPr>
        <w:rPr>
          <w:b/>
        </w:rPr>
        <w:id w:val="805429490"/>
        <w:docPartObj>
          <w:docPartGallery w:val="Cover Pages"/>
          <w:docPartUnique/>
        </w:docPartObj>
      </w:sdtPr>
      <w:sdtContent>
        <w:p w14:paraId="2C27AC51" w14:textId="4D4258F2" w:rsidR="00CB4A4D" w:rsidRDefault="00B208BB">
          <w:pPr>
            <w:spacing w:after="200"/>
            <w:rPr>
              <w:b/>
              <w:noProof/>
            </w:rPr>
          </w:pPr>
          <w:r>
            <w:rPr>
              <w:b/>
              <w:noProof/>
            </w:rPr>
            <mc:AlternateContent>
              <mc:Choice Requires="wps">
                <w:drawing>
                  <wp:anchor distT="0" distB="0" distL="114300" distR="114300" simplePos="0" relativeHeight="251660288" behindDoc="1" locked="0" layoutInCell="1" allowOverlap="1" wp14:anchorId="32109856" wp14:editId="2B260775">
                    <wp:simplePos x="0" y="0"/>
                    <wp:positionH relativeFrom="page">
                      <wp:posOffset>-438150</wp:posOffset>
                    </wp:positionH>
                    <wp:positionV relativeFrom="paragraph">
                      <wp:posOffset>-962025</wp:posOffset>
                    </wp:positionV>
                    <wp:extent cx="8267700" cy="2038350"/>
                    <wp:effectExtent l="0" t="0" r="19050" b="19050"/>
                    <wp:wrapNone/>
                    <wp:docPr id="10" name="Rectangle 10" descr="rectangle"/>
                    <wp:cNvGraphicFramePr/>
                    <a:graphic xmlns:a="http://schemas.openxmlformats.org/drawingml/2006/main">
                      <a:graphicData uri="http://schemas.microsoft.com/office/word/2010/wordprocessingShape">
                        <wps:wsp>
                          <wps:cNvSpPr/>
                          <wps:spPr>
                            <a:xfrm>
                              <a:off x="0" y="0"/>
                              <a:ext cx="8267700" cy="2038350"/>
                            </a:xfrm>
                            <a:prstGeom prst="rect">
                              <a:avLst/>
                            </a:prstGeom>
                            <a:ln>
                              <a:solidFill>
                                <a:srgbClr val="7F7F7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C2A1F" id="Rectangle 10" o:spid="_x0000_s1026" alt="rectangle" style="position:absolute;margin-left:-34.5pt;margin-top:-75.75pt;width:651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" fillcolor="#008890 [3204]" strokecolor="#7f7f7f" strokeweight="1pt">
                    <w10:wrap anchorx="page"/>
                  </v:rect>
                </w:pict>
              </mc:Fallback>
            </mc:AlternateContent>
          </w:r>
        </w:p>
        <w:p w14:paraId="090A77FF" w14:textId="62EB7E87" w:rsidR="00FD71E8" w:rsidRDefault="00AD2FC3">
          <w:pPr>
            <w:spacing w:after="200"/>
            <w:rPr>
              <w:b/>
            </w:rPr>
          </w:pPr>
          <w:r>
            <w:rPr>
              <w:noProof/>
            </w:rPr>
            <w:drawing>
              <wp:anchor distT="0" distB="0" distL="114300" distR="114300" simplePos="0" relativeHeight="251656190" behindDoc="1" locked="0" layoutInCell="1" allowOverlap="1" wp14:anchorId="6DD14CDC" wp14:editId="1F9519B8">
                <wp:simplePos x="0" y="0"/>
                <wp:positionH relativeFrom="page">
                  <wp:align>right</wp:align>
                </wp:positionH>
                <wp:positionV relativeFrom="paragraph">
                  <wp:posOffset>747351</wp:posOffset>
                </wp:positionV>
                <wp:extent cx="7785248" cy="4449445"/>
                <wp:effectExtent l="0" t="0" r="6350" b="8255"/>
                <wp:wrapNone/>
                <wp:docPr id="192182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8421" name="Picture 1" descr="A screenshot of a computer&#10;&#10;Description automatically generated"/>
                        <pic:cNvPicPr/>
                      </pic:nvPicPr>
                      <pic:blipFill rotWithShape="1">
                        <a:blip r:embed="rId8">
                          <a:extLst>
                            <a:ext uri="{BEBA8EAE-BF5A-486C-A8C5-ECC9F3942E4B}">
                              <a14:imgProps xmlns:a14="http://schemas.microsoft.com/office/drawing/2010/main">
                                <a14:imgLayer r:embed="rId9">
                                  <a14:imgEffect>
                                    <a14:sharpenSoften amount="-56000"/>
                                  </a14:imgEffect>
                                  <a14:imgEffect>
                                    <a14:brightnessContrast bright="-29000" contrast="-20000"/>
                                  </a14:imgEffect>
                                </a14:imgLayer>
                              </a14:imgProps>
                            </a:ext>
                            <a:ext uri="{28A0092B-C50C-407E-A947-70E740481C1C}">
                              <a14:useLocalDpi xmlns:a14="http://schemas.microsoft.com/office/drawing/2010/main" val="0"/>
                            </a:ext>
                          </a:extLst>
                        </a:blip>
                        <a:srcRect t="2990"/>
                        <a:stretch/>
                      </pic:blipFill>
                      <pic:spPr bwMode="auto">
                        <a:xfrm>
                          <a:off x="0" y="0"/>
                          <a:ext cx="7785248" cy="4449445"/>
                        </a:xfrm>
                        <a:prstGeom prst="rect">
                          <a:avLst/>
                        </a:prstGeom>
                        <a:ln>
                          <a:noFill/>
                        </a:ln>
                        <a:effectLst>
                          <a:outerShdw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0528" behindDoc="1" locked="0" layoutInCell="1" allowOverlap="1" wp14:anchorId="394D1F9E" wp14:editId="3D96EC52">
                    <wp:simplePos x="0" y="0"/>
                    <wp:positionH relativeFrom="page">
                      <wp:posOffset>-438150</wp:posOffset>
                    </wp:positionH>
                    <wp:positionV relativeFrom="paragraph">
                      <wp:posOffset>5193030</wp:posOffset>
                    </wp:positionV>
                    <wp:extent cx="8258175" cy="4094480"/>
                    <wp:effectExtent l="0" t="0" r="9525" b="1270"/>
                    <wp:wrapNone/>
                    <wp:docPr id="8" name="Rectangle 8" descr="rectangle"/>
                    <wp:cNvGraphicFramePr/>
                    <a:graphic xmlns:a="http://schemas.openxmlformats.org/drawingml/2006/main">
                      <a:graphicData uri="http://schemas.microsoft.com/office/word/2010/wordprocessingShape">
                        <wps:wsp>
                          <wps:cNvSpPr/>
                          <wps:spPr>
                            <a:xfrm>
                              <a:off x="0" y="0"/>
                              <a:ext cx="8258175" cy="40944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4657C" id="Rectangle 8" o:spid="_x0000_s1026" alt="rectangle" style="position:absolute;margin-left:-34.5pt;margin-top:408.9pt;width:650.25pt;height:322.4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" fillcolor="#404040 [2429]" stroked="f" strokeweight="1pt">
                    <w10:wrap anchorx="page"/>
                  </v:rect>
                </w:pict>
              </mc:Fallback>
            </mc:AlternateContent>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688"/>
          </w:tblGrid>
          <w:tr w:rsidR="000F1DCE" w14:paraId="25A3EF20"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1AA1992" w14:textId="517FA964" w:rsidR="000F1DCE" w:rsidRPr="007B346A" w:rsidRDefault="00AD2FC3" w:rsidP="000F1DCE">
                <w:pPr>
                  <w:pStyle w:val="Title"/>
                  <w:framePr w:hSpace="0" w:wrap="auto" w:vAnchor="margin" w:hAnchor="text" w:yAlign="inline"/>
                </w:pPr>
                <w:r>
                  <w:lastRenderedPageBreak/>
                  <w:t>Software</w:t>
                </w:r>
                <w:r w:rsidR="00D16250">
                  <w:t xml:space="preserve"> Guide</w:t>
                </w:r>
              </w:p>
            </w:tc>
          </w:tr>
          <w:tr w:rsidR="000F1DCE" w14:paraId="4E89B78C"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D19667C"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6FCA2F5E" wp14:editId="3A8817AB">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5F6DFA"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27D5DF0" w14:textId="5F8CB0E6" w:rsidR="000F1DCE" w:rsidRPr="000F1DCE" w:rsidRDefault="00AD2FC3" w:rsidP="004F27D6">
                <w:pPr>
                  <w:pStyle w:val="Subtitle"/>
                  <w:framePr w:hSpace="0" w:wrap="auto" w:vAnchor="margin" w:hAnchor="text" w:yAlign="inline"/>
                  <w:rPr>
                    <w:b w:val="0"/>
                    <w:bCs w:val="0"/>
                  </w:rPr>
                </w:pPr>
                <w:r>
                  <w:t>Uploading the Arduino Code to Uno 3</w:t>
                </w:r>
              </w:p>
            </w:tc>
          </w:tr>
          <w:tr w:rsidR="000F1DCE" w14:paraId="5D308029"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4535D57" w14:textId="4DA32F1E" w:rsidR="000F1DCE" w:rsidRPr="00616989" w:rsidRDefault="00AD2FC3" w:rsidP="000F1DCE">
                <w:pPr>
                  <w:spacing w:after="200"/>
                  <w:rPr>
                    <w:smallCaps/>
                    <w:noProof/>
                  </w:rPr>
                </w:pPr>
                <w:r>
                  <w:rPr>
                    <w:smallCaps/>
                    <w:noProof/>
                  </w:rPr>
                  <mc:AlternateContent>
                    <mc:Choice Requires="wps">
                      <w:drawing>
                        <wp:anchor distT="0" distB="0" distL="114300" distR="114300" simplePos="0" relativeHeight="251671552" behindDoc="0" locked="0" layoutInCell="1" allowOverlap="1" wp14:anchorId="08537F73" wp14:editId="17F16005">
                          <wp:simplePos x="0" y="0"/>
                          <wp:positionH relativeFrom="column">
                            <wp:posOffset>261620</wp:posOffset>
                          </wp:positionH>
                          <wp:positionV relativeFrom="paragraph">
                            <wp:posOffset>775970</wp:posOffset>
                          </wp:positionV>
                          <wp:extent cx="76200" cy="419100"/>
                          <wp:effectExtent l="57150" t="19050" r="76200" b="38100"/>
                          <wp:wrapNone/>
                          <wp:docPr id="920568830" name="Straight Arrow Connector 1"/>
                          <wp:cNvGraphicFramePr/>
                          <a:graphic xmlns:a="http://schemas.openxmlformats.org/drawingml/2006/main">
                            <a:graphicData uri="http://schemas.microsoft.com/office/word/2010/wordprocessingShape">
                              <wps:wsp>
                                <wps:cNvCnPr/>
                                <wps:spPr>
                                  <a:xfrm>
                                    <a:off x="0" y="0"/>
                                    <a:ext cx="76200" cy="4191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B08A48" id="_x0000_t32" coordsize="21600,21600" o:spt="32" o:oned="t" path="m,l21600,21600e" filled="f">
                          <v:path arrowok="t" fillok="f" o:connecttype="none"/>
                          <o:lock v:ext="edit" shapetype="t"/>
                        </v:shapetype>
                        <v:shape id="Straight Arrow Connector 1" o:spid="_x0000_s1026" type="#_x0000_t32" style="position:absolute;margin-left:20.6pt;margin-top:61.1pt;width:6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" strokecolor="red" strokeweight="3pt">
                          <v:stroke endarrow="block"/>
                        </v:shape>
                      </w:pict>
                    </mc:Fallback>
                  </mc:AlternateContent>
                </w:r>
                <w:r w:rsidR="000F1DCE">
                  <w:rPr>
                    <w:smallCaps/>
                    <w:noProof/>
                  </w:rPr>
                  <mc:AlternateContent>
                    <mc:Choice Requires="wps">
                      <w:drawing>
                        <wp:inline distT="0" distB="0" distL="0" distR="0" wp14:anchorId="1200D1F7" wp14:editId="4483B836">
                          <wp:extent cx="6650181" cy="6211614"/>
                          <wp:effectExtent l="0" t="0" r="0" b="0"/>
                          <wp:docPr id="31" name="Text Box 31"/>
                          <wp:cNvGraphicFramePr/>
                          <a:graphic xmlns:a="http://schemas.openxmlformats.org/drawingml/2006/main">
                            <a:graphicData uri="http://schemas.microsoft.com/office/word/2010/wordprocessingShape">
                              <wps:wsp>
                                <wps:cNvSpPr txBox="1"/>
                                <wps:spPr>
                                  <a:xfrm>
                                    <a:off x="0" y="0"/>
                                    <a:ext cx="6650181"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0" w:history="1">
                                        <w:r w:rsidR="00AD2FC3" w:rsidRPr="00AD2FC3">
                                          <w:rPr>
                                            <w:rStyle w:val="Hyperlink"/>
                                          </w:rPr>
                                          <w:t>here</w:t>
                                        </w:r>
                                      </w:hyperlink>
                                      <w:r w:rsidR="00AD2FC3">
                                        <w:t xml:space="preserve">. Ensure Arduino IDE is installed onto your PC; you can find the link to install IDE </w:t>
                                      </w:r>
                                      <w:hyperlink r:id="rId11"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0D1F7" id="Text Box 31" o:spid="_x0000_s1029" type="#_x0000_t202" style="width:523.65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" filled="f" stroked="f">
                          <v:textbo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3" w:history="1">
                                  <w:r w:rsidR="00AD2FC3" w:rsidRPr="00AD2FC3">
                                    <w:rPr>
                                      <w:rStyle w:val="Hyperlink"/>
                                    </w:rPr>
                                    <w:t>here</w:t>
                                  </w:r>
                                </w:hyperlink>
                                <w:r w:rsidR="00AD2FC3">
                                  <w:t xml:space="preserve">. Ensure Arduino IDE is installed onto your PC; you can find the link to install IDE </w:t>
                                </w:r>
                                <w:hyperlink r:id="rId14"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v:textbox>
                          <w10:anchorlock/>
                        </v:shape>
                      </w:pict>
                    </mc:Fallback>
                  </mc:AlternateContent>
                </w:r>
              </w:p>
            </w:tc>
          </w:tr>
        </w:tbl>
        <w:p w14:paraId="28B18F85" w14:textId="5300BBCE" w:rsidR="000F1DCE" w:rsidRDefault="00000000">
          <w:pPr>
            <w:spacing w:after="200"/>
            <w:rPr>
              <w:b/>
            </w:rPr>
          </w:pPr>
        </w:p>
      </w:sdtContent>
    </w:sdt>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800"/>
      </w:tblGrid>
      <w:tr w:rsidR="008F4509" w:rsidRPr="007B346A" w14:paraId="1E311044" w14:textId="77777777" w:rsidTr="00B208BB">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C4B4208" w14:textId="432A11E6" w:rsidR="008F4509" w:rsidRPr="007B346A" w:rsidRDefault="00AD2FC3" w:rsidP="002F332A">
            <w:pPr>
              <w:pStyle w:val="Title"/>
              <w:framePr w:hSpace="0" w:wrap="auto" w:vAnchor="margin" w:hAnchor="text" w:yAlign="inline"/>
            </w:pPr>
            <w:r>
              <w:lastRenderedPageBreak/>
              <w:t>Software</w:t>
            </w:r>
            <w:r w:rsidR="008F4509">
              <w:t xml:space="preserve"> Guide</w:t>
            </w:r>
          </w:p>
        </w:tc>
      </w:tr>
      <w:tr w:rsidR="008F4509" w:rsidRPr="000F1DCE" w14:paraId="370C123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152E85C9" w14:textId="4418D1F2" w:rsidR="008F4509" w:rsidRDefault="008F4509" w:rsidP="002F332A">
            <w:pPr>
              <w:pStyle w:val="Subtitle"/>
              <w:framePr w:hSpace="0" w:wrap="auto" w:vAnchor="margin" w:hAnchor="text" w:yAlign="inline"/>
            </w:pPr>
            <w:r>
              <w:rPr>
                <w:noProof/>
              </w:rPr>
              <mc:AlternateContent>
                <mc:Choice Requires="wps">
                  <w:drawing>
                    <wp:inline distT="0" distB="0" distL="0" distR="0" wp14:anchorId="4622741B" wp14:editId="7DBF6F4D">
                      <wp:extent cx="3990652" cy="95534"/>
                      <wp:effectExtent l="0" t="0" r="0" b="0"/>
                      <wp:docPr id="1745626834" name="Rectangle 174562683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EBB8B3" id="Rectangle 174562683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3678100A" w14:textId="2619155C" w:rsidR="00AD2FC3" w:rsidRPr="000F1DCE" w:rsidRDefault="00AD2FC3" w:rsidP="002F332A">
            <w:pPr>
              <w:pStyle w:val="Subtitle"/>
              <w:framePr w:hSpace="0" w:wrap="auto" w:vAnchor="margin" w:hAnchor="text" w:yAlign="inline"/>
              <w:rPr>
                <w:b w:val="0"/>
                <w:bCs w:val="0"/>
              </w:rPr>
            </w:pPr>
            <w:r>
              <w:t>Connecting, Homing, Loading and Running Trace</w:t>
            </w:r>
          </w:p>
        </w:tc>
      </w:tr>
      <w:tr w:rsidR="008F4509" w:rsidRPr="00616989" w14:paraId="4E0237C6"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3EAA74A1" w14:textId="71BD7EB9" w:rsidR="00E26157" w:rsidRPr="00D730E8" w:rsidRDefault="00E26157" w:rsidP="00D730E8">
            <w:pPr>
              <w:spacing w:after="200"/>
              <w:rPr>
                <w:b w:val="0"/>
                <w:bCs w:val="0"/>
                <w:noProof/>
              </w:rPr>
            </w:pPr>
            <w:r>
              <w:rPr>
                <w:noProof/>
              </w:rPr>
              <mc:AlternateContent>
                <mc:Choice Requires="wps">
                  <w:drawing>
                    <wp:anchor distT="0" distB="0" distL="114300" distR="114300" simplePos="0" relativeHeight="251675648" behindDoc="0" locked="0" layoutInCell="1" allowOverlap="1" wp14:anchorId="6E07F2E0" wp14:editId="31FC70E0">
                      <wp:simplePos x="0" y="0"/>
                      <wp:positionH relativeFrom="column">
                        <wp:posOffset>1390015</wp:posOffset>
                      </wp:positionH>
                      <wp:positionV relativeFrom="paragraph">
                        <wp:posOffset>293370</wp:posOffset>
                      </wp:positionV>
                      <wp:extent cx="69850" cy="317500"/>
                      <wp:effectExtent l="0" t="0" r="82550" b="63500"/>
                      <wp:wrapNone/>
                      <wp:docPr id="1043450498" name="Straight Arrow Connector 3"/>
                      <wp:cNvGraphicFramePr/>
                      <a:graphic xmlns:a="http://schemas.openxmlformats.org/drawingml/2006/main">
                        <a:graphicData uri="http://schemas.microsoft.com/office/word/2010/wordprocessingShape">
                          <wps:wsp>
                            <wps:cNvCnPr/>
                            <wps:spPr>
                              <a:xfrm>
                                <a:off x="0" y="0"/>
                                <a:ext cx="69850" cy="317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2BF5D" id="Straight Arrow Connector 3" o:spid="_x0000_s1026" type="#_x0000_t32" style="position:absolute;margin-left:109.45pt;margin-top:23.1pt;width:5.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" strokecolor="#8f9c1d [1925]">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6431B50" wp14:editId="00BD8A9A">
                      <wp:simplePos x="0" y="0"/>
                      <wp:positionH relativeFrom="column">
                        <wp:posOffset>780415</wp:posOffset>
                      </wp:positionH>
                      <wp:positionV relativeFrom="paragraph">
                        <wp:posOffset>985520</wp:posOffset>
                      </wp:positionV>
                      <wp:extent cx="406400" cy="304800"/>
                      <wp:effectExtent l="38100" t="38100" r="31750" b="19050"/>
                      <wp:wrapNone/>
                      <wp:docPr id="385858765" name="Straight Arrow Connector 2"/>
                      <wp:cNvGraphicFramePr/>
                      <a:graphic xmlns:a="http://schemas.openxmlformats.org/drawingml/2006/main">
                        <a:graphicData uri="http://schemas.microsoft.com/office/word/2010/wordprocessingShape">
                          <wps:wsp>
                            <wps:cNvCnPr/>
                            <wps:spPr>
                              <a:xfrm flipH="1" flipV="1">
                                <a:off x="0" y="0"/>
                                <a:ext cx="4064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29124C" id="Straight Arrow Connector 2" o:spid="_x0000_s1026" type="#_x0000_t32" style="position:absolute;margin-left:61.45pt;margin-top:77.6pt;width:32pt;height:24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" strokecolor="black [1920]">
                      <v:stroke endarrow="block"/>
                    </v:shape>
                  </w:pict>
                </mc:Fallback>
              </mc:AlternateContent>
            </w:r>
            <w:r>
              <w:rPr>
                <w:noProof/>
              </w:rPr>
              <w:drawing>
                <wp:anchor distT="0" distB="0" distL="114300" distR="114300" simplePos="0" relativeHeight="251672576" behindDoc="0" locked="0" layoutInCell="1" allowOverlap="1" wp14:anchorId="36F8AA44" wp14:editId="6A78B573">
                  <wp:simplePos x="0" y="0"/>
                  <wp:positionH relativeFrom="column">
                    <wp:posOffset>2374265</wp:posOffset>
                  </wp:positionH>
                  <wp:positionV relativeFrom="paragraph">
                    <wp:posOffset>1671320</wp:posOffset>
                  </wp:positionV>
                  <wp:extent cx="1985963" cy="762935"/>
                  <wp:effectExtent l="19050" t="19050" r="14605" b="18415"/>
                  <wp:wrapNone/>
                  <wp:docPr id="6795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3700" name=""/>
                          <pic:cNvPicPr/>
                        </pic:nvPicPr>
                        <pic:blipFill rotWithShape="1">
                          <a:blip r:embed="rId15">
                            <a:extLst>
                              <a:ext uri="{28A0092B-C50C-407E-A947-70E740481C1C}">
                                <a14:useLocalDpi xmlns:a14="http://schemas.microsoft.com/office/drawing/2010/main" val="0"/>
                              </a:ext>
                            </a:extLst>
                          </a:blip>
                          <a:srcRect l="579" t="1482" r="867" b="1482"/>
                          <a:stretch/>
                        </pic:blipFill>
                        <pic:spPr bwMode="auto">
                          <a:xfrm>
                            <a:off x="0" y="0"/>
                            <a:ext cx="1985963" cy="76293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988F83" wp14:editId="7D26552F">
                  <wp:extent cx="6731607" cy="3924092"/>
                  <wp:effectExtent l="19050" t="19050" r="12700" b="19685"/>
                  <wp:docPr id="163165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54145" name=""/>
                          <pic:cNvPicPr/>
                        </pic:nvPicPr>
                        <pic:blipFill>
                          <a:blip r:embed="rId16"/>
                          <a:stretch>
                            <a:fillRect/>
                          </a:stretch>
                        </pic:blipFill>
                        <pic:spPr>
                          <a:xfrm>
                            <a:off x="0" y="0"/>
                            <a:ext cx="6733429" cy="3925154"/>
                          </a:xfrm>
                          <a:prstGeom prst="rect">
                            <a:avLst/>
                          </a:prstGeom>
                          <a:ln w="3175">
                            <a:solidFill>
                              <a:schemeClr val="tx1"/>
                            </a:solidFill>
                          </a:ln>
                        </pic:spPr>
                      </pic:pic>
                    </a:graphicData>
                  </a:graphic>
                </wp:inline>
              </w:drawing>
            </w:r>
          </w:p>
          <w:p w14:paraId="0D9E7CDC" w14:textId="0D09BF84" w:rsidR="00E26157" w:rsidRPr="00E26157" w:rsidRDefault="00E26157" w:rsidP="009821BA">
            <w:pPr>
              <w:jc w:val="both"/>
              <w:rPr>
                <w:b w:val="0"/>
                <w:bCs w:val="0"/>
              </w:rPr>
            </w:pPr>
            <w:r>
              <w:rPr>
                <w:b w:val="0"/>
                <w:bCs w:val="0"/>
              </w:rPr>
              <w:t xml:space="preserve">This pop-up dialog will appear on the screen, prompting the user to select which robot they would like to control. As shown in the image above, click on the settings tab and look for this selection. Then go back to </w:t>
            </w:r>
            <w:r>
              <w:rPr>
                <w:b w:val="0"/>
                <w:bCs w:val="0"/>
                <w:i/>
                <w:iCs/>
              </w:rPr>
              <w:t>Motion Control</w:t>
            </w:r>
            <w:r>
              <w:rPr>
                <w:b w:val="0"/>
                <w:bCs w:val="0"/>
              </w:rPr>
              <w:t xml:space="preserve"> and press </w:t>
            </w:r>
            <w:r>
              <w:rPr>
                <w:b w:val="0"/>
                <w:bCs w:val="0"/>
                <w:i/>
                <w:iCs/>
              </w:rPr>
              <w:t xml:space="preserve">SET START POSITION. </w:t>
            </w:r>
            <w:r>
              <w:rPr>
                <w:b w:val="0"/>
                <w:bCs w:val="0"/>
              </w:rPr>
              <w:t>This will update all the selectable/interactable buttons according to your selection.</w:t>
            </w:r>
          </w:p>
          <w:p w14:paraId="7C7A6E68" w14:textId="18392D95" w:rsidR="00E26157" w:rsidRDefault="00E26157" w:rsidP="00E26157">
            <w:pPr>
              <w:rPr>
                <w:b w:val="0"/>
                <w:bCs w:val="0"/>
                <w:noProof/>
              </w:rPr>
            </w:pPr>
            <w:r>
              <w:rPr>
                <w:noProof/>
              </w:rPr>
              <w:drawing>
                <wp:anchor distT="0" distB="0" distL="114300" distR="114300" simplePos="0" relativeHeight="251674624" behindDoc="1" locked="0" layoutInCell="1" allowOverlap="1" wp14:anchorId="632A713D" wp14:editId="08B24146">
                  <wp:simplePos x="0" y="0"/>
                  <wp:positionH relativeFrom="page">
                    <wp:posOffset>2380615</wp:posOffset>
                  </wp:positionH>
                  <wp:positionV relativeFrom="page">
                    <wp:posOffset>4893945</wp:posOffset>
                  </wp:positionV>
                  <wp:extent cx="2040255" cy="1667510"/>
                  <wp:effectExtent l="19050" t="19050" r="17145" b="27940"/>
                  <wp:wrapTight wrapText="bothSides">
                    <wp:wrapPolygon edited="0">
                      <wp:start x="-202" y="-247"/>
                      <wp:lineTo x="-202" y="21715"/>
                      <wp:lineTo x="21580" y="21715"/>
                      <wp:lineTo x="21580" y="-247"/>
                      <wp:lineTo x="-202" y="-247"/>
                    </wp:wrapPolygon>
                  </wp:wrapTight>
                  <wp:docPr id="134197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73479" name=""/>
                          <pic:cNvPicPr/>
                        </pic:nvPicPr>
                        <pic:blipFill>
                          <a:blip r:embed="rId17">
                            <a:extLst>
                              <a:ext uri="{28A0092B-C50C-407E-A947-70E740481C1C}">
                                <a14:useLocalDpi xmlns:a14="http://schemas.microsoft.com/office/drawing/2010/main" val="0"/>
                              </a:ext>
                            </a:extLst>
                          </a:blip>
                          <a:stretch>
                            <a:fillRect/>
                          </a:stretch>
                        </pic:blipFill>
                        <pic:spPr>
                          <a:xfrm>
                            <a:off x="0" y="0"/>
                            <a:ext cx="2040255" cy="16675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24C0B8" w14:textId="0A6DB0A0" w:rsidR="00E26157" w:rsidRPr="00E26157" w:rsidRDefault="00E26157" w:rsidP="00E26157">
            <w:pPr>
              <w:tabs>
                <w:tab w:val="left" w:pos="4185"/>
              </w:tabs>
            </w:pPr>
            <w:r>
              <w:tab/>
            </w:r>
          </w:p>
        </w:tc>
      </w:tr>
      <w:tr w:rsidR="00B208BB" w14:paraId="41ADFA71" w14:textId="77777777" w:rsidTr="00B208BB">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8DEAD5F" w14:textId="7D567E4C" w:rsidR="00B208BB" w:rsidRPr="007B346A" w:rsidRDefault="00AD2FC3" w:rsidP="002F332A">
            <w:pPr>
              <w:pStyle w:val="Title"/>
              <w:framePr w:hSpace="0" w:wrap="auto" w:vAnchor="margin" w:hAnchor="text" w:yAlign="inline"/>
            </w:pPr>
            <w:r>
              <w:lastRenderedPageBreak/>
              <w:t>Software</w:t>
            </w:r>
            <w:r w:rsidR="00B208BB">
              <w:t xml:space="preserve"> Guide</w:t>
            </w:r>
          </w:p>
        </w:tc>
      </w:tr>
      <w:tr w:rsidR="00B208BB" w14:paraId="68DD965D" w14:textId="77777777" w:rsidTr="00B208BB">
        <w:trPr>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A6D8E3A" w14:textId="4F26FCBC" w:rsidR="00B208BB" w:rsidRDefault="00B208BB" w:rsidP="002F332A">
            <w:pPr>
              <w:pStyle w:val="Subtitle"/>
              <w:framePr w:hSpace="0" w:wrap="auto" w:vAnchor="margin" w:hAnchor="text" w:yAlign="inline"/>
              <w:rPr>
                <w:b w:val="0"/>
                <w:bCs w:val="0"/>
              </w:rPr>
            </w:pPr>
            <w:r>
              <w:rPr>
                <w:noProof/>
              </w:rPr>
              <mc:AlternateContent>
                <mc:Choice Requires="wps">
                  <w:drawing>
                    <wp:inline distT="0" distB="0" distL="0" distR="0" wp14:anchorId="22099EE5" wp14:editId="0034C986">
                      <wp:extent cx="3990652" cy="95534"/>
                      <wp:effectExtent l="0" t="0" r="0" b="0"/>
                      <wp:docPr id="1002102708" name="Rectangle 1002102708"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F6218" id="Rectangle 1002102708"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67F6245B" w14:textId="67156D9C" w:rsidR="00B208BB" w:rsidRPr="00FF34D5" w:rsidRDefault="00FF34D5" w:rsidP="009821BA">
            <w:pPr>
              <w:jc w:val="both"/>
              <w:rPr>
                <w:b w:val="0"/>
                <w:bCs w:val="0"/>
              </w:rPr>
            </w:pPr>
            <w:r>
              <w:rPr>
                <w:b w:val="0"/>
                <w:bCs w:val="0"/>
              </w:rPr>
              <w:t>For example, I selected 1D in the settings</w:t>
            </w:r>
            <w:r w:rsidR="00D730E8">
              <w:rPr>
                <w:b w:val="0"/>
                <w:bCs w:val="0"/>
              </w:rPr>
              <w:t xml:space="preserve"> tab</w:t>
            </w:r>
            <w:r>
              <w:rPr>
                <w:b w:val="0"/>
                <w:bCs w:val="0"/>
              </w:rPr>
              <w:t xml:space="preserve">, if the Arduino is connected properly, and I press </w:t>
            </w:r>
            <w:r>
              <w:rPr>
                <w:b w:val="0"/>
                <w:bCs w:val="0"/>
                <w:i/>
                <w:iCs/>
              </w:rPr>
              <w:t xml:space="preserve">SET START POS, </w:t>
            </w:r>
            <w:r>
              <w:rPr>
                <w:b w:val="0"/>
                <w:bCs w:val="0"/>
              </w:rPr>
              <w:t>my screen should look like this.</w:t>
            </w:r>
          </w:p>
        </w:tc>
      </w:tr>
      <w:tr w:rsidR="007479A5" w14:paraId="7A54131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24BC7836" w14:textId="77777777" w:rsidR="007479A5" w:rsidRDefault="00FF34D5" w:rsidP="002F332A">
            <w:pPr>
              <w:pStyle w:val="Subtitle"/>
              <w:framePr w:hSpace="0" w:wrap="auto" w:vAnchor="margin" w:hAnchor="text" w:yAlign="inline"/>
              <w:rPr>
                <w:b w:val="0"/>
                <w:bCs w:val="0"/>
                <w:noProof/>
              </w:rPr>
            </w:pPr>
            <w:r>
              <w:rPr>
                <w:noProof/>
              </w:rPr>
              <mc:AlternateContent>
                <mc:Choice Requires="wps">
                  <w:drawing>
                    <wp:anchor distT="0" distB="0" distL="114300" distR="114300" simplePos="0" relativeHeight="251680768" behindDoc="0" locked="0" layoutInCell="1" allowOverlap="1" wp14:anchorId="210340E7" wp14:editId="354D4CE7">
                      <wp:simplePos x="0" y="0"/>
                      <wp:positionH relativeFrom="column">
                        <wp:posOffset>2419758</wp:posOffset>
                      </wp:positionH>
                      <wp:positionV relativeFrom="paragraph">
                        <wp:posOffset>2928838</wp:posOffset>
                      </wp:positionV>
                      <wp:extent cx="464023" cy="116006"/>
                      <wp:effectExtent l="38100" t="57150" r="12700" b="36830"/>
                      <wp:wrapNone/>
                      <wp:docPr id="996854597" name="Straight Arrow Connector 7"/>
                      <wp:cNvGraphicFramePr/>
                      <a:graphic xmlns:a="http://schemas.openxmlformats.org/drawingml/2006/main">
                        <a:graphicData uri="http://schemas.microsoft.com/office/word/2010/wordprocessingShape">
                          <wps:wsp>
                            <wps:cNvCnPr/>
                            <wps:spPr>
                              <a:xfrm flipH="1" flipV="1">
                                <a:off x="0" y="0"/>
                                <a:ext cx="464023" cy="116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66157" id="Straight Arrow Connector 7" o:spid="_x0000_s1026" type="#_x0000_t32" style="position:absolute;margin-left:190.55pt;margin-top:230.6pt;width:36.55pt;height:9.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" strokecolor="#005156 [192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05F1EAC" wp14:editId="6D10256C">
                      <wp:simplePos x="0" y="0"/>
                      <wp:positionH relativeFrom="column">
                        <wp:posOffset>2487996</wp:posOffset>
                      </wp:positionH>
                      <wp:positionV relativeFrom="paragraph">
                        <wp:posOffset>1018151</wp:posOffset>
                      </wp:positionV>
                      <wp:extent cx="245660" cy="20472"/>
                      <wp:effectExtent l="19050" t="57150" r="21590" b="74930"/>
                      <wp:wrapNone/>
                      <wp:docPr id="185110776" name="Straight Arrow Connector 6"/>
                      <wp:cNvGraphicFramePr/>
                      <a:graphic xmlns:a="http://schemas.openxmlformats.org/drawingml/2006/main">
                        <a:graphicData uri="http://schemas.microsoft.com/office/word/2010/wordprocessingShape">
                          <wps:wsp>
                            <wps:cNvCnPr/>
                            <wps:spPr>
                              <a:xfrm flipH="1" flipV="1">
                                <a:off x="0" y="0"/>
                                <a:ext cx="245660" cy="20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9F819" id="Straight Arrow Connector 6" o:spid="_x0000_s1026" type="#_x0000_t32" style="position:absolute;margin-left:195.9pt;margin-top:80.15pt;width:19.35pt;height:1.6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" strokecolor="#005156 [192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7F18D309" wp14:editId="779AA869">
                      <wp:simplePos x="0" y="0"/>
                      <wp:positionH relativeFrom="column">
                        <wp:posOffset>2699537</wp:posOffset>
                      </wp:positionH>
                      <wp:positionV relativeFrom="paragraph">
                        <wp:posOffset>649662</wp:posOffset>
                      </wp:positionV>
                      <wp:extent cx="204716" cy="170597"/>
                      <wp:effectExtent l="38100" t="0" r="24130" b="58420"/>
                      <wp:wrapNone/>
                      <wp:docPr id="1193414026" name="Straight Arrow Connector 5"/>
                      <wp:cNvGraphicFramePr/>
                      <a:graphic xmlns:a="http://schemas.openxmlformats.org/drawingml/2006/main">
                        <a:graphicData uri="http://schemas.microsoft.com/office/word/2010/wordprocessingShape">
                          <wps:wsp>
                            <wps:cNvCnPr/>
                            <wps:spPr>
                              <a:xfrm flipH="1">
                                <a:off x="0" y="0"/>
                                <a:ext cx="204716" cy="170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8D4B7" id="Straight Arrow Connector 5" o:spid="_x0000_s1026" type="#_x0000_t32" style="position:absolute;margin-left:212.55pt;margin-top:51.15pt;width:16.1pt;height:13.4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" strokecolor="#005156 [192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3952E7ED" wp14:editId="7A97A358">
                      <wp:simplePos x="0" y="0"/>
                      <wp:positionH relativeFrom="column">
                        <wp:posOffset>2528940</wp:posOffset>
                      </wp:positionH>
                      <wp:positionV relativeFrom="paragraph">
                        <wp:posOffset>165166</wp:posOffset>
                      </wp:positionV>
                      <wp:extent cx="40943" cy="320723"/>
                      <wp:effectExtent l="57150" t="0" r="54610" b="60325"/>
                      <wp:wrapNone/>
                      <wp:docPr id="897071160" name="Straight Arrow Connector 4"/>
                      <wp:cNvGraphicFramePr/>
                      <a:graphic xmlns:a="http://schemas.openxmlformats.org/drawingml/2006/main">
                        <a:graphicData uri="http://schemas.microsoft.com/office/word/2010/wordprocessingShape">
                          <wps:wsp>
                            <wps:cNvCnPr/>
                            <wps:spPr>
                              <a:xfrm flipH="1">
                                <a:off x="0" y="0"/>
                                <a:ext cx="40943" cy="32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F5988" id="Straight Arrow Connector 4" o:spid="_x0000_s1026" type="#_x0000_t32" style="position:absolute;margin-left:199.15pt;margin-top:13pt;width:3.2pt;height:25.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" strokecolor="#005156 [1924]">
                      <v:stroke endarrow="block"/>
                    </v:shape>
                  </w:pict>
                </mc:Fallback>
              </mc:AlternateContent>
            </w:r>
            <w:r>
              <w:rPr>
                <w:noProof/>
              </w:rPr>
              <w:drawing>
                <wp:anchor distT="0" distB="0" distL="114300" distR="114300" simplePos="0" relativeHeight="251676672" behindDoc="1" locked="0" layoutInCell="1" allowOverlap="1" wp14:anchorId="70FDD1BE" wp14:editId="1A9ACAC9">
                  <wp:simplePos x="0" y="0"/>
                  <wp:positionH relativeFrom="column">
                    <wp:posOffset>678180</wp:posOffset>
                  </wp:positionH>
                  <wp:positionV relativeFrom="paragraph">
                    <wp:posOffset>332</wp:posOffset>
                  </wp:positionV>
                  <wp:extent cx="5370195" cy="3107690"/>
                  <wp:effectExtent l="19050" t="19050" r="20955" b="16510"/>
                  <wp:wrapTight wrapText="bothSides">
                    <wp:wrapPolygon edited="0">
                      <wp:start x="-77" y="-132"/>
                      <wp:lineTo x="-77" y="21582"/>
                      <wp:lineTo x="21608" y="21582"/>
                      <wp:lineTo x="21608" y="-132"/>
                      <wp:lineTo x="-77" y="-132"/>
                    </wp:wrapPolygon>
                  </wp:wrapTight>
                  <wp:docPr id="187122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07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0195" cy="31076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C99DF5" w14:textId="77777777" w:rsidR="00FF34D5" w:rsidRPr="00FF34D5" w:rsidRDefault="00FF34D5" w:rsidP="00FF34D5"/>
          <w:p w14:paraId="42B1D7E0" w14:textId="77777777" w:rsidR="00FF34D5" w:rsidRPr="00FF34D5" w:rsidRDefault="00FF34D5" w:rsidP="00FF34D5"/>
          <w:p w14:paraId="736FBACA" w14:textId="77777777" w:rsidR="00FF34D5" w:rsidRPr="00FF34D5" w:rsidRDefault="00FF34D5" w:rsidP="00FF34D5"/>
          <w:p w14:paraId="46EE77A9" w14:textId="77777777" w:rsidR="00FF34D5" w:rsidRPr="00FF34D5" w:rsidRDefault="00FF34D5" w:rsidP="00FF34D5"/>
          <w:p w14:paraId="2C48257E" w14:textId="0BD21B76" w:rsidR="00FF34D5" w:rsidRPr="00FF34D5" w:rsidRDefault="00FF34D5" w:rsidP="00FF34D5"/>
          <w:p w14:paraId="4EB6B0F5" w14:textId="0BD12130" w:rsidR="00FF34D5" w:rsidRPr="00FF34D5" w:rsidRDefault="00FF34D5" w:rsidP="00FF34D5"/>
          <w:p w14:paraId="5433D88C" w14:textId="79C91EDB" w:rsidR="00FF34D5" w:rsidRPr="00FF34D5" w:rsidRDefault="00FF34D5" w:rsidP="00FF34D5"/>
          <w:p w14:paraId="06EB22A5" w14:textId="77777777" w:rsidR="00FF34D5" w:rsidRPr="00FF34D5" w:rsidRDefault="00FF34D5" w:rsidP="00FF34D5"/>
          <w:p w14:paraId="684DE00D" w14:textId="77777777" w:rsidR="00FF34D5" w:rsidRPr="00FF34D5" w:rsidRDefault="00FF34D5" w:rsidP="00FF34D5"/>
          <w:p w14:paraId="2B1D7F20" w14:textId="7896DE7A" w:rsidR="00FF34D5" w:rsidRDefault="00FF34D5" w:rsidP="00FF34D5">
            <w:pPr>
              <w:rPr>
                <w:rFonts w:ascii="Franklin Gothic Book" w:hAnsi="Franklin Gothic Book" w:cstheme="minorHAnsi"/>
                <w:b w:val="0"/>
                <w:bCs w:val="0"/>
                <w:noProof/>
                <w:color w:val="7F7F7F" w:themeColor="text1" w:themeTint="80"/>
                <w:sz w:val="44"/>
                <w:szCs w:val="24"/>
              </w:rPr>
            </w:pPr>
          </w:p>
          <w:p w14:paraId="54A4FAA7" w14:textId="7F05A9D5" w:rsidR="00FF34D5" w:rsidRDefault="00FF34D5" w:rsidP="00FF34D5">
            <w:pPr>
              <w:tabs>
                <w:tab w:val="left" w:pos="4567"/>
              </w:tabs>
              <w:jc w:val="both"/>
            </w:pPr>
            <w:r>
              <w:rPr>
                <w:noProof/>
              </w:rPr>
              <w:drawing>
                <wp:anchor distT="0" distB="0" distL="114300" distR="114300" simplePos="0" relativeHeight="251681792" behindDoc="1" locked="0" layoutInCell="1" allowOverlap="1" wp14:anchorId="2454331B" wp14:editId="550051ED">
                  <wp:simplePos x="0" y="0"/>
                  <wp:positionH relativeFrom="column">
                    <wp:posOffset>751338</wp:posOffset>
                  </wp:positionH>
                  <wp:positionV relativeFrom="paragraph">
                    <wp:posOffset>625475</wp:posOffset>
                  </wp:positionV>
                  <wp:extent cx="5243830" cy="2355850"/>
                  <wp:effectExtent l="19050" t="19050" r="13970" b="25400"/>
                  <wp:wrapTight wrapText="bothSides">
                    <wp:wrapPolygon edited="0">
                      <wp:start x="-78" y="-175"/>
                      <wp:lineTo x="-78" y="21658"/>
                      <wp:lineTo x="21579" y="21658"/>
                      <wp:lineTo x="21579" y="-175"/>
                      <wp:lineTo x="-78" y="-175"/>
                    </wp:wrapPolygon>
                  </wp:wrapTight>
                  <wp:docPr id="951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382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830" cy="23558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b w:val="0"/>
                <w:bCs w:val="0"/>
              </w:rPr>
              <w:t xml:space="preserve">As you can see in the image above, the </w:t>
            </w:r>
            <w:r>
              <w:rPr>
                <w:b w:val="0"/>
                <w:bCs w:val="0"/>
                <w:i/>
                <w:iCs/>
              </w:rPr>
              <w:t xml:space="preserve">HOME </w:t>
            </w:r>
            <w:r>
              <w:rPr>
                <w:b w:val="0"/>
                <w:bCs w:val="0"/>
              </w:rPr>
              <w:t xml:space="preserve">and </w:t>
            </w:r>
            <w:r>
              <w:rPr>
                <w:b w:val="0"/>
                <w:bCs w:val="0"/>
                <w:i/>
                <w:iCs/>
              </w:rPr>
              <w:t xml:space="preserve">LOAD TRACE (1D) </w:t>
            </w:r>
            <w:r>
              <w:rPr>
                <w:b w:val="0"/>
                <w:bCs w:val="0"/>
              </w:rPr>
              <w:t xml:space="preserve">buttons become interactable, while </w:t>
            </w:r>
            <w:r>
              <w:rPr>
                <w:b w:val="0"/>
                <w:bCs w:val="0"/>
                <w:i/>
                <w:iCs/>
              </w:rPr>
              <w:t xml:space="preserve">LOAD TRACE (6D) </w:t>
            </w:r>
            <w:r>
              <w:rPr>
                <w:b w:val="0"/>
                <w:bCs w:val="0"/>
              </w:rPr>
              <w:t xml:space="preserve">is still disabled, as we only selected the 1D robot. The UI current robot status will update and a green LED lights up as a visual confirmation of connectivity. From here, it will allow the user to select and upload the motion trace which will update the charts on the </w:t>
            </w:r>
            <w:r w:rsidR="009821BA">
              <w:rPr>
                <w:b w:val="0"/>
                <w:bCs w:val="0"/>
              </w:rPr>
              <w:t>right-hand</w:t>
            </w:r>
            <w:r>
              <w:rPr>
                <w:b w:val="0"/>
                <w:bCs w:val="0"/>
              </w:rPr>
              <w:t xml:space="preserve"> side of the screen and then allow the user to play the motion trace file.</w:t>
            </w:r>
          </w:p>
          <w:p w14:paraId="4D10031B" w14:textId="55824CFB" w:rsidR="00FF34D5" w:rsidRPr="00FF34D5" w:rsidRDefault="00FF34D5" w:rsidP="00FF34D5">
            <w:pPr>
              <w:tabs>
                <w:tab w:val="left" w:pos="4567"/>
              </w:tabs>
              <w:jc w:val="both"/>
              <w:rPr>
                <w:b w:val="0"/>
                <w:bCs w:val="0"/>
              </w:rPr>
            </w:pPr>
            <w:r>
              <w:rPr>
                <w:b w:val="0"/>
                <w:bCs w:val="0"/>
                <w:noProof/>
              </w:rPr>
              <mc:AlternateContent>
                <mc:Choice Requires="wps">
                  <w:drawing>
                    <wp:anchor distT="0" distB="0" distL="114300" distR="114300" simplePos="0" relativeHeight="251683840" behindDoc="0" locked="0" layoutInCell="1" allowOverlap="1" wp14:anchorId="02D02383" wp14:editId="22929439">
                      <wp:simplePos x="0" y="0"/>
                      <wp:positionH relativeFrom="column">
                        <wp:posOffset>4876355</wp:posOffset>
                      </wp:positionH>
                      <wp:positionV relativeFrom="paragraph">
                        <wp:posOffset>155224</wp:posOffset>
                      </wp:positionV>
                      <wp:extent cx="382137" cy="266132"/>
                      <wp:effectExtent l="38100" t="0" r="18415" b="57785"/>
                      <wp:wrapNone/>
                      <wp:docPr id="1125852351" name="Straight Arrow Connector 9"/>
                      <wp:cNvGraphicFramePr/>
                      <a:graphic xmlns:a="http://schemas.openxmlformats.org/drawingml/2006/main">
                        <a:graphicData uri="http://schemas.microsoft.com/office/word/2010/wordprocessingShape">
                          <wps:wsp>
                            <wps:cNvCnPr/>
                            <wps:spPr>
                              <a:xfrm flipH="1">
                                <a:off x="0" y="0"/>
                                <a:ext cx="382137" cy="266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348F5" id="Straight Arrow Connector 9" o:spid="_x0000_s1026" type="#_x0000_t32" style="position:absolute;margin-left:383.95pt;margin-top:12.2pt;width:30.1pt;height:20.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" strokecolor="#005156 [1924]">
                      <v:stroke endarrow="block"/>
                    </v:shape>
                  </w:pict>
                </mc:Fallback>
              </mc:AlternateContent>
            </w:r>
            <w:r>
              <w:rPr>
                <w:b w:val="0"/>
                <w:bCs w:val="0"/>
                <w:noProof/>
              </w:rPr>
              <mc:AlternateContent>
                <mc:Choice Requires="wps">
                  <w:drawing>
                    <wp:anchor distT="0" distB="0" distL="114300" distR="114300" simplePos="0" relativeHeight="251682816" behindDoc="0" locked="0" layoutInCell="1" allowOverlap="1" wp14:anchorId="63016903" wp14:editId="3FCAE8F5">
                      <wp:simplePos x="0" y="0"/>
                      <wp:positionH relativeFrom="column">
                        <wp:posOffset>1662306</wp:posOffset>
                      </wp:positionH>
                      <wp:positionV relativeFrom="paragraph">
                        <wp:posOffset>619247</wp:posOffset>
                      </wp:positionV>
                      <wp:extent cx="88653" cy="362803"/>
                      <wp:effectExtent l="0" t="0" r="83185" b="56515"/>
                      <wp:wrapNone/>
                      <wp:docPr id="635020995" name="Straight Arrow Connector 8"/>
                      <wp:cNvGraphicFramePr/>
                      <a:graphic xmlns:a="http://schemas.openxmlformats.org/drawingml/2006/main">
                        <a:graphicData uri="http://schemas.microsoft.com/office/word/2010/wordprocessingShape">
                          <wps:wsp>
                            <wps:cNvCnPr/>
                            <wps:spPr>
                              <a:xfrm>
                                <a:off x="0" y="0"/>
                                <a:ext cx="88653" cy="362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AC231" id="Straight Arrow Connector 8" o:spid="_x0000_s1026" type="#_x0000_t32" style="position:absolute;margin-left:130.9pt;margin-top:48.75pt;width:7pt;height:2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" strokecolor="#005156 [1924]">
                      <v:stroke endarrow="block"/>
                    </v:shape>
                  </w:pict>
                </mc:Fallback>
              </mc:AlternateContent>
            </w:r>
          </w:p>
        </w:tc>
      </w:tr>
      <w:tr w:rsidR="00B208BB" w14:paraId="4B73517A"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84"/>
            </w:tblGrid>
            <w:tr w:rsidR="007479A5" w:rsidRPr="007B346A" w14:paraId="6495248F"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1ED1757E" w14:textId="55CE97B9" w:rsidR="007479A5" w:rsidRPr="007B346A" w:rsidRDefault="00AD2FC3" w:rsidP="007479A5">
                  <w:pPr>
                    <w:pStyle w:val="Title"/>
                    <w:framePr w:hSpace="0" w:wrap="auto" w:vAnchor="margin" w:hAnchor="text" w:yAlign="inline"/>
                  </w:pPr>
                  <w:r>
                    <w:lastRenderedPageBreak/>
                    <w:t>Software</w:t>
                  </w:r>
                  <w:r w:rsidR="007479A5">
                    <w:t xml:space="preserve"> Guide</w:t>
                  </w:r>
                </w:p>
              </w:tc>
            </w:tr>
            <w:tr w:rsidR="007479A5" w:rsidRPr="000F1DCE" w14:paraId="13288195"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48A86E38" w14:textId="53D2A068" w:rsidR="007479A5" w:rsidRDefault="007479A5" w:rsidP="007479A5">
                  <w:pPr>
                    <w:pStyle w:val="Subtitle"/>
                    <w:framePr w:hSpace="0" w:wrap="auto" w:vAnchor="margin" w:hAnchor="text" w:yAlign="inline"/>
                  </w:pPr>
                  <w:r>
                    <w:rPr>
                      <w:noProof/>
                    </w:rPr>
                    <mc:AlternateContent>
                      <mc:Choice Requires="wps">
                        <w:drawing>
                          <wp:inline distT="0" distB="0" distL="0" distR="0" wp14:anchorId="13FFE86E" wp14:editId="526088E0">
                            <wp:extent cx="3990652" cy="95534"/>
                            <wp:effectExtent l="0" t="0" r="0" b="0"/>
                            <wp:docPr id="828282391" name="Rectangle 828282391"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DC1F" id="Rectangle 828282391"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020F7F75" w14:textId="2D8BD60F" w:rsidR="009821BA" w:rsidRPr="008A67B1" w:rsidRDefault="002F363F" w:rsidP="008A67B1">
                  <w:pPr>
                    <w:pStyle w:val="Subtitle"/>
                    <w:framePr w:hSpace="0" w:wrap="auto" w:vAnchor="margin" w:hAnchor="text" w:yAlign="inline"/>
                    <w:rPr>
                      <w:b w:val="0"/>
                      <w:bCs w:val="0"/>
                    </w:rPr>
                  </w:pPr>
                  <w:r>
                    <w:t>Chart Controls</w:t>
                  </w:r>
                  <w:r w:rsidR="003014F0">
                    <w:t xml:space="preserve"> – Zooming &amp; Panning</w:t>
                  </w:r>
                </w:p>
                <w:p w14:paraId="43591911" w14:textId="77777777" w:rsidR="00B53BE8" w:rsidRDefault="008A67B1" w:rsidP="009821BA">
                  <w:r>
                    <w:rPr>
                      <w:noProof/>
                    </w:rPr>
                    <mc:AlternateContent>
                      <mc:Choice Requires="wps">
                        <w:drawing>
                          <wp:anchor distT="0" distB="0" distL="114300" distR="114300" simplePos="0" relativeHeight="251689984" behindDoc="1" locked="0" layoutInCell="1" allowOverlap="1" wp14:anchorId="6B36A4D2" wp14:editId="26ADC90F">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653267364"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502DD6FA" w14:textId="28EFE649"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1</w:t>
                                        </w:r>
                                        <w:r>
                                          <w:fldChar w:fldCharType="end"/>
                                        </w:r>
                                        <w:r>
                                          <w:t xml:space="preserve"> - Zoomed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A4D2" id="Text Box 1" o:spid="_x0000_s1030" type="#_x0000_t202" style="position:absolute;margin-left:269.4pt;margin-top:308.45pt;width:248.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anGw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k9l4enfLmaTYbHo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" stroked="f">
                            <v:textbox style="mso-fit-shape-to-text:t" inset="0,0,0,0">
                              <w:txbxContent>
                                <w:p w14:paraId="502DD6FA" w14:textId="28EFE649"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1</w:t>
                                  </w:r>
                                  <w:r>
                                    <w:fldChar w:fldCharType="end"/>
                                  </w:r>
                                  <w:r>
                                    <w:t xml:space="preserve"> - Zoomed Plot</w:t>
                                  </w:r>
                                </w:p>
                              </w:txbxContent>
                            </v:textbox>
                            <w10:wrap type="tight"/>
                          </v:shape>
                        </w:pict>
                      </mc:Fallback>
                    </mc:AlternateContent>
                  </w:r>
                  <w:r>
                    <w:rPr>
                      <w:noProof/>
                    </w:rPr>
                    <mc:AlternateContent>
                      <mc:Choice Requires="wps">
                        <w:drawing>
                          <wp:anchor distT="0" distB="0" distL="114300" distR="114300" simplePos="0" relativeHeight="251694080" behindDoc="1" locked="0" layoutInCell="1" allowOverlap="1" wp14:anchorId="679C3305" wp14:editId="04A62764">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28728070"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2AF3C9DA" w14:textId="0108935D"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2</w:t>
                                        </w:r>
                                        <w:r>
                                          <w:fldChar w:fldCharType="end"/>
                                        </w:r>
                                        <w:r>
                                          <w:t xml:space="preserve"> - Zoomed Plot using mouse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C3305" id="_x0000_s1031" type="#_x0000_t202" style="position:absolute;margin-left:269.4pt;margin-top:308.45pt;width:248.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CGQIAAD8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nns8V0/umWM0mxxfw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" stroked="f">
                            <v:textbox style="mso-fit-shape-to-text:t" inset="0,0,0,0">
                              <w:txbxContent>
                                <w:p w14:paraId="2AF3C9DA" w14:textId="0108935D"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2</w:t>
                                  </w:r>
                                  <w:r>
                                    <w:fldChar w:fldCharType="end"/>
                                  </w:r>
                                  <w:r>
                                    <w:t xml:space="preserve"> - Zoomed Plot using mouse control</w:t>
                                  </w:r>
                                </w:p>
                              </w:txbxContent>
                            </v:textbox>
                            <w10:wrap type="tight"/>
                          </v:shape>
                        </w:pict>
                      </mc:Fallback>
                    </mc:AlternateContent>
                  </w:r>
                  <w:r>
                    <w:rPr>
                      <w:noProof/>
                    </w:rPr>
                    <w:drawing>
                      <wp:anchor distT="0" distB="0" distL="114300" distR="114300" simplePos="0" relativeHeight="251685888" behindDoc="1" locked="0" layoutInCell="1" allowOverlap="1" wp14:anchorId="291C5934" wp14:editId="68574295">
                        <wp:simplePos x="0" y="0"/>
                        <wp:positionH relativeFrom="column">
                          <wp:align>right</wp:align>
                        </wp:positionH>
                        <wp:positionV relativeFrom="paragraph">
                          <wp:posOffset>1247140</wp:posOffset>
                        </wp:positionV>
                        <wp:extent cx="3160800" cy="2613600"/>
                        <wp:effectExtent l="19050" t="19050" r="20955" b="15875"/>
                        <wp:wrapTight wrapText="bothSides">
                          <wp:wrapPolygon edited="0">
                            <wp:start x="-130" y="-157"/>
                            <wp:lineTo x="-130" y="21574"/>
                            <wp:lineTo x="21613" y="21574"/>
                            <wp:lineTo x="21613" y="-157"/>
                            <wp:lineTo x="-130" y="-157"/>
                          </wp:wrapPolygon>
                        </wp:wrapTight>
                        <wp:docPr id="173693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05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0800"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9821BA">
                    <w:rPr>
                      <w:b w:val="0"/>
                      <w:bCs w:val="0"/>
                    </w:rPr>
                    <w:t xml:space="preserve">To the very right-hand side of the screen is a panel that provides the user with some controls. Due to feedback regarding the previous version of the software, there was a request to implement chart controls, especially since there will be plotting of both 1D and 6DOF inputs and outputs, which </w:t>
                  </w:r>
                  <w:r w:rsidR="00B53BE8">
                    <w:rPr>
                      <w:b w:val="0"/>
                      <w:bCs w:val="0"/>
                    </w:rPr>
                    <w:t>will lead</w:t>
                  </w:r>
                  <w:r w:rsidR="009821BA">
                    <w:rPr>
                      <w:b w:val="0"/>
                      <w:bCs w:val="0"/>
                    </w:rPr>
                    <w:t xml:space="preserve"> to</w:t>
                  </w:r>
                  <w:r w:rsidR="00B53BE8">
                    <w:rPr>
                      <w:b w:val="0"/>
                      <w:bCs w:val="0"/>
                    </w:rPr>
                    <w:t xml:space="preserve"> </w:t>
                  </w:r>
                  <w:r w:rsidR="009821BA">
                    <w:rPr>
                      <w:b w:val="0"/>
                      <w:bCs w:val="0"/>
                    </w:rPr>
                    <w:t>visual clutter in the chart space.</w:t>
                  </w:r>
                </w:p>
                <w:p w14:paraId="590C4070" w14:textId="3B0BF69A" w:rsidR="008A67B1" w:rsidRDefault="00B53BE8" w:rsidP="009821BA">
                  <w:r>
                    <w:rPr>
                      <w:noProof/>
                    </w:rPr>
                    <mc:AlternateContent>
                      <mc:Choice Requires="wps">
                        <w:drawing>
                          <wp:anchor distT="0" distB="0" distL="114300" distR="114300" simplePos="0" relativeHeight="251687936" behindDoc="1" locked="0" layoutInCell="1" allowOverlap="1" wp14:anchorId="27B1E542" wp14:editId="112F77D7">
                            <wp:simplePos x="0" y="0"/>
                            <wp:positionH relativeFrom="column">
                              <wp:posOffset>-32237</wp:posOffset>
                            </wp:positionH>
                            <wp:positionV relativeFrom="paragraph">
                              <wp:posOffset>3396157</wp:posOffset>
                            </wp:positionV>
                            <wp:extent cx="3197225" cy="635"/>
                            <wp:effectExtent l="0" t="0" r="0" b="0"/>
                            <wp:wrapTight wrapText="bothSides">
                              <wp:wrapPolygon edited="0">
                                <wp:start x="0" y="0"/>
                                <wp:lineTo x="0" y="21600"/>
                                <wp:lineTo x="21600" y="21600"/>
                                <wp:lineTo x="21600" y="0"/>
                              </wp:wrapPolygon>
                            </wp:wrapTight>
                            <wp:docPr id="1832575401" name="Text Box 1"/>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E542" id="_x0000_s1032" type="#_x0000_t202" style="position:absolute;margin-left:-2.55pt;margin-top:267.4pt;width:251.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aNGg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e3H+fy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" stroked="f">
                            <v:textbox style="mso-fit-shape-to-text:t" inset="0,0,0,0">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v:textbox>
                            <w10:wrap type="tight"/>
                          </v:shape>
                        </w:pict>
                      </mc:Fallback>
                    </mc:AlternateContent>
                  </w:r>
                  <w:r w:rsidR="009821BA">
                    <w:rPr>
                      <w:b w:val="0"/>
                      <w:bCs w:val="0"/>
                    </w:rPr>
                    <w:t>This newer version of the software allows the user to pan around the plot, zoom in/out using their mouse (scroll wheel to zoom in/out and click-drag to pan). This will enable the user to zoom into a specific part of the plot, which can be useful when trying to explore an area of interest</w:t>
                  </w:r>
                  <w:r>
                    <w:rPr>
                      <w:b w:val="0"/>
                      <w:bCs w:val="0"/>
                    </w:rPr>
                    <w:t>,</w:t>
                  </w:r>
                  <w:r w:rsidR="009821BA">
                    <w:rPr>
                      <w:b w:val="0"/>
                      <w:bCs w:val="0"/>
                    </w:rPr>
                    <w:t xml:space="preserve"> </w:t>
                  </w:r>
                  <w:r>
                    <w:rPr>
                      <w:b w:val="0"/>
                      <w:bCs w:val="0"/>
                    </w:rPr>
                    <w:t>while</w:t>
                  </w:r>
                  <w:r w:rsidR="009821BA">
                    <w:rPr>
                      <w:b w:val="0"/>
                      <w:bCs w:val="0"/>
                    </w:rPr>
                    <w:t xml:space="preserve"> real time positional feedback from the robots </w:t>
                  </w:r>
                  <w:r>
                    <w:rPr>
                      <w:b w:val="0"/>
                      <w:bCs w:val="0"/>
                    </w:rPr>
                    <w:t>is</w:t>
                  </w:r>
                  <w:r w:rsidR="009821BA">
                    <w:rPr>
                      <w:b w:val="0"/>
                      <w:bCs w:val="0"/>
                    </w:rPr>
                    <w:t xml:space="preserve"> being plotted. </w:t>
                  </w:r>
                  <w:r w:rsidR="008A67B1">
                    <w:rPr>
                      <w:noProof/>
                    </w:rPr>
                    <w:drawing>
                      <wp:anchor distT="0" distB="0" distL="114300" distR="114300" simplePos="0" relativeHeight="251684864" behindDoc="1" locked="0" layoutInCell="1" allowOverlap="1" wp14:anchorId="7DB0D65E" wp14:editId="6F3DAF2D">
                        <wp:simplePos x="0" y="0"/>
                        <wp:positionH relativeFrom="column">
                          <wp:posOffset>-64135</wp:posOffset>
                        </wp:positionH>
                        <wp:positionV relativeFrom="page">
                          <wp:posOffset>2477135</wp:posOffset>
                        </wp:positionV>
                        <wp:extent cx="3194823" cy="2613600"/>
                        <wp:effectExtent l="19050" t="19050" r="24765" b="15875"/>
                        <wp:wrapTight wrapText="bothSides">
                          <wp:wrapPolygon edited="0">
                            <wp:start x="-129" y="-157"/>
                            <wp:lineTo x="-129" y="21574"/>
                            <wp:lineTo x="21639" y="21574"/>
                            <wp:lineTo x="21639" y="-157"/>
                            <wp:lineTo x="-129" y="-157"/>
                          </wp:wrapPolygon>
                        </wp:wrapTight>
                        <wp:docPr id="154250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70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823"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B627A2C" w14:textId="7934EF0A" w:rsidR="008A67B1" w:rsidRDefault="008A67B1" w:rsidP="008A67B1">
                  <w:pPr>
                    <w:spacing w:before="240"/>
                  </w:pPr>
                </w:p>
                <w:p w14:paraId="2AC8B0F8" w14:textId="54ADA54E" w:rsidR="008A67B1" w:rsidRDefault="008A67B1" w:rsidP="008A67B1">
                  <w:pPr>
                    <w:spacing w:before="240"/>
                  </w:pPr>
                </w:p>
                <w:p w14:paraId="77E3056D" w14:textId="77777777" w:rsidR="008A67B1" w:rsidRDefault="008A67B1" w:rsidP="008A67B1">
                  <w:pPr>
                    <w:spacing w:before="240"/>
                  </w:pPr>
                </w:p>
                <w:p w14:paraId="4780CB49" w14:textId="77777777" w:rsidR="008A67B1" w:rsidRDefault="008A67B1" w:rsidP="008A67B1">
                  <w:pPr>
                    <w:spacing w:before="240"/>
                  </w:pPr>
                </w:p>
                <w:p w14:paraId="2C2EE3C6" w14:textId="77777777" w:rsidR="008A67B1" w:rsidRDefault="008A67B1" w:rsidP="008A67B1">
                  <w:pPr>
                    <w:spacing w:before="240"/>
                  </w:pPr>
                </w:p>
                <w:p w14:paraId="5884EBD6" w14:textId="77777777" w:rsidR="008A67B1" w:rsidRDefault="008A67B1" w:rsidP="008A67B1">
                  <w:pPr>
                    <w:spacing w:before="240"/>
                  </w:pPr>
                </w:p>
                <w:p w14:paraId="5A152DAB" w14:textId="53B66760" w:rsidR="009821BA" w:rsidRPr="009821BA" w:rsidRDefault="009821BA" w:rsidP="008A67B1">
                  <w:pPr>
                    <w:spacing w:before="240"/>
                    <w:rPr>
                      <w:b w:val="0"/>
                      <w:bCs w:val="0"/>
                    </w:rPr>
                  </w:pPr>
                  <w:r>
                    <w:rPr>
                      <w:b w:val="0"/>
                      <w:bCs w:val="0"/>
                    </w:rPr>
                    <w:lastRenderedPageBreak/>
                    <w:t>Additionally, the range slider allows the user to adjust the timeframe of the x-axis plot. For example, if the 6DOF trace is being played and the feedback is being plotted real time, the range slider can be adjusted so that it is always a certain time window (e.g. 10 seconds) visible, meaning the current time and x seconds before. This will help with visual clutter while running traces</w:t>
                  </w:r>
                  <w:r w:rsidR="00B53BE8">
                    <w:rPr>
                      <w:b w:val="0"/>
                      <w:bCs w:val="0"/>
                    </w:rPr>
                    <w:t>,</w:t>
                  </w:r>
                  <w:r>
                    <w:rPr>
                      <w:b w:val="0"/>
                      <w:bCs w:val="0"/>
                    </w:rPr>
                    <w:t xml:space="preserve"> allow</w:t>
                  </w:r>
                  <w:r w:rsidR="00B53BE8">
                    <w:rPr>
                      <w:b w:val="0"/>
                      <w:bCs w:val="0"/>
                    </w:rPr>
                    <w:t>ing</w:t>
                  </w:r>
                  <w:r>
                    <w:rPr>
                      <w:b w:val="0"/>
                      <w:bCs w:val="0"/>
                    </w:rPr>
                    <w:t xml:space="preserve"> the user to be flexible with the plotting range</w:t>
                  </w:r>
                  <w:r w:rsidR="00B53BE8">
                    <w:rPr>
                      <w:b w:val="0"/>
                      <w:bCs w:val="0"/>
                    </w:rPr>
                    <w:t xml:space="preserve"> and</w:t>
                  </w:r>
                  <w:r>
                    <w:rPr>
                      <w:b w:val="0"/>
                      <w:bCs w:val="0"/>
                    </w:rPr>
                    <w:t xml:space="preserve"> to differentiate between the two robot motion plots. </w:t>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4F27D6" w:rsidRPr="007B346A" w14:paraId="3C9D1BF8"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1062E2A2" w14:textId="0CC08EDD" w:rsidR="004F27D6" w:rsidRPr="007B346A" w:rsidRDefault="00AD2FC3" w:rsidP="004F27D6">
                        <w:pPr>
                          <w:pStyle w:val="Title"/>
                          <w:framePr w:hSpace="0" w:wrap="auto" w:vAnchor="margin" w:hAnchor="text" w:yAlign="inline"/>
                        </w:pPr>
                        <w:r>
                          <w:t>Software</w:t>
                        </w:r>
                        <w:r w:rsidR="004F27D6">
                          <w:t xml:space="preserve"> Guide</w:t>
                        </w:r>
                      </w:p>
                    </w:tc>
                  </w:tr>
                  <w:tr w:rsidR="004F27D6" w:rsidRPr="000F1DCE" w14:paraId="3EC43600"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7246DEFE" w14:textId="77777777" w:rsidR="004F27D6" w:rsidRDefault="004F27D6" w:rsidP="004F27D6">
                        <w:pPr>
                          <w:pStyle w:val="Subtitle"/>
                          <w:framePr w:hSpace="0" w:wrap="auto" w:vAnchor="margin" w:hAnchor="text" w:yAlign="inline"/>
                          <w:rPr>
                            <w:b w:val="0"/>
                            <w:bCs w:val="0"/>
                          </w:rPr>
                        </w:pPr>
                        <w:r>
                          <w:rPr>
                            <w:noProof/>
                          </w:rPr>
                          <mc:AlternateContent>
                            <mc:Choice Requires="wps">
                              <w:drawing>
                                <wp:inline distT="0" distB="0" distL="0" distR="0" wp14:anchorId="085862CA" wp14:editId="41D2891E">
                                  <wp:extent cx="3990652" cy="95534"/>
                                  <wp:effectExtent l="0" t="0" r="0" b="0"/>
                                  <wp:docPr id="957646010" name="Rectangle 957646010"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19996C" id="Rectangle 957646010"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23E5B7AD" w14:textId="74894B72" w:rsidR="004F27D6" w:rsidRPr="000F1DCE" w:rsidRDefault="008A67B1" w:rsidP="008A67B1">
                        <w:pPr>
                          <w:pStyle w:val="Subtitle"/>
                          <w:framePr w:hSpace="0" w:wrap="auto" w:vAnchor="margin" w:hAnchor="text" w:yAlign="inline"/>
                          <w:rPr>
                            <w:b w:val="0"/>
                            <w:bCs w:val="0"/>
                          </w:rPr>
                        </w:pPr>
                        <w:r>
                          <w:t>Chart Controls</w:t>
                        </w:r>
                        <w:r w:rsidR="003014F0">
                          <w:t xml:space="preserve"> – Range Adjustment</w:t>
                        </w:r>
                      </w:p>
                    </w:tc>
                  </w:tr>
                </w:tbl>
                <w:p w14:paraId="0099463F" w14:textId="3E5664D1" w:rsidR="007479A5" w:rsidRPr="000F1DCE" w:rsidRDefault="007479A5" w:rsidP="007479A5">
                  <w:pPr>
                    <w:pStyle w:val="Subtitle"/>
                    <w:framePr w:hSpace="0" w:wrap="auto" w:vAnchor="margin" w:hAnchor="text" w:yAlign="inline"/>
                    <w:rPr>
                      <w:b w:val="0"/>
                      <w:bCs w:val="0"/>
                    </w:rPr>
                  </w:pPr>
                </w:p>
              </w:tc>
            </w:tr>
          </w:tbl>
          <w:p w14:paraId="17DE6FCA" w14:textId="1A992945" w:rsidR="00B208BB" w:rsidRPr="00616989" w:rsidRDefault="008A67B1" w:rsidP="002F332A">
            <w:pPr>
              <w:spacing w:after="200"/>
              <w:rPr>
                <w:smallCaps/>
                <w:noProof/>
              </w:rPr>
            </w:pPr>
            <w:r>
              <w:rPr>
                <w:noProof/>
              </w:rPr>
              <mc:AlternateContent>
                <mc:Choice Requires="wps">
                  <w:drawing>
                    <wp:anchor distT="0" distB="0" distL="114300" distR="114300" simplePos="0" relativeHeight="251696128" behindDoc="1" locked="0" layoutInCell="1" allowOverlap="1" wp14:anchorId="2FADFA48" wp14:editId="1EE2A94A">
                      <wp:simplePos x="0" y="0"/>
                      <wp:positionH relativeFrom="column">
                        <wp:posOffset>90170</wp:posOffset>
                      </wp:positionH>
                      <wp:positionV relativeFrom="paragraph">
                        <wp:posOffset>6304280</wp:posOffset>
                      </wp:positionV>
                      <wp:extent cx="3171190" cy="635"/>
                      <wp:effectExtent l="0" t="0" r="0" b="0"/>
                      <wp:wrapTight wrapText="bothSides">
                        <wp:wrapPolygon edited="0">
                          <wp:start x="0" y="0"/>
                          <wp:lineTo x="0" y="21600"/>
                          <wp:lineTo x="21600" y="21600"/>
                          <wp:lineTo x="21600" y="0"/>
                        </wp:wrapPolygon>
                      </wp:wrapTight>
                      <wp:docPr id="1541307691"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403E3C4B" w14:textId="201A2AAE"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3</w:t>
                                  </w:r>
                                  <w:r>
                                    <w:fldChar w:fldCharType="end"/>
                                  </w:r>
                                  <w:r>
                                    <w:t xml:space="preserve"> - Range adjusted to 130s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DFA48" id="_x0000_s1033" type="#_x0000_t202" style="position:absolute;margin-left:7.1pt;margin-top:496.4pt;width:249.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" stroked="f">
                      <v:textbox style="mso-fit-shape-to-text:t" inset="0,0,0,0">
                        <w:txbxContent>
                          <w:p w14:paraId="403E3C4B" w14:textId="201A2AAE"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3</w:t>
                            </w:r>
                            <w:r>
                              <w:fldChar w:fldCharType="end"/>
                            </w:r>
                            <w:r>
                              <w:t xml:space="preserve"> - Range adjusted to 130s</w:t>
                            </w:r>
                          </w:p>
                        </w:txbxContent>
                      </v:textbox>
                      <w10:wrap type="tight"/>
                    </v:shape>
                  </w:pict>
                </mc:Fallback>
              </mc:AlternateContent>
            </w:r>
            <w:r>
              <w:rPr>
                <w:noProof/>
              </w:rPr>
              <w:drawing>
                <wp:anchor distT="0" distB="0" distL="114300" distR="114300" simplePos="0" relativeHeight="251692032" behindDoc="1" locked="0" layoutInCell="1" allowOverlap="1" wp14:anchorId="5DE337EB" wp14:editId="01C4B907">
                  <wp:simplePos x="0" y="0"/>
                  <wp:positionH relativeFrom="column">
                    <wp:posOffset>90805</wp:posOffset>
                  </wp:positionH>
                  <wp:positionV relativeFrom="paragraph">
                    <wp:posOffset>3605530</wp:posOffset>
                  </wp:positionV>
                  <wp:extent cx="3171600" cy="2641846"/>
                  <wp:effectExtent l="19050" t="19050" r="10160" b="25400"/>
                  <wp:wrapTight wrapText="bothSides">
                    <wp:wrapPolygon edited="0">
                      <wp:start x="-130" y="-156"/>
                      <wp:lineTo x="-130" y="21652"/>
                      <wp:lineTo x="21539" y="21652"/>
                      <wp:lineTo x="21539" y="-156"/>
                      <wp:lineTo x="-130" y="-156"/>
                    </wp:wrapPolygon>
                  </wp:wrapTight>
                  <wp:docPr id="105639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4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600" cy="26418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1" locked="0" layoutInCell="1" allowOverlap="1" wp14:anchorId="00D0F17F" wp14:editId="483C37BA">
                      <wp:simplePos x="0" y="0"/>
                      <wp:positionH relativeFrom="column">
                        <wp:posOffset>3617595</wp:posOffset>
                      </wp:positionH>
                      <wp:positionV relativeFrom="paragraph">
                        <wp:posOffset>6286500</wp:posOffset>
                      </wp:positionV>
                      <wp:extent cx="3171190" cy="635"/>
                      <wp:effectExtent l="0" t="0" r="0" b="0"/>
                      <wp:wrapTight wrapText="bothSides">
                        <wp:wrapPolygon edited="0">
                          <wp:start x="0" y="0"/>
                          <wp:lineTo x="0" y="21600"/>
                          <wp:lineTo x="21600" y="21600"/>
                          <wp:lineTo x="21600" y="0"/>
                        </wp:wrapPolygon>
                      </wp:wrapTight>
                      <wp:docPr id="609191960"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1DA51FDD" w14:textId="162DA359"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4</w:t>
                                  </w:r>
                                  <w:r>
                                    <w:fldChar w:fldCharType="end"/>
                                  </w:r>
                                  <w:r>
                                    <w:t xml:space="preserve"> - Range adjusted to 25s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0F17F" id="_x0000_s1034" type="#_x0000_t202" style="position:absolute;margin-left:284.85pt;margin-top:495pt;width:249.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bd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s0+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" stroked="f">
                      <v:textbox style="mso-fit-shape-to-text:t" inset="0,0,0,0">
                        <w:txbxContent>
                          <w:p w14:paraId="1DA51FDD" w14:textId="162DA359"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D730E8">
                              <w:rPr>
                                <w:noProof/>
                              </w:rPr>
                              <w:t>4</w:t>
                            </w:r>
                            <w:r>
                              <w:fldChar w:fldCharType="end"/>
                            </w:r>
                            <w:r>
                              <w:t xml:space="preserve"> - Range adjusted to 25s</w:t>
                            </w:r>
                          </w:p>
                        </w:txbxContent>
                      </v:textbox>
                      <w10:wrap type="tight"/>
                    </v:shape>
                  </w:pict>
                </mc:Fallback>
              </mc:AlternateContent>
            </w:r>
            <w:r>
              <w:rPr>
                <w:noProof/>
              </w:rPr>
              <w:drawing>
                <wp:anchor distT="0" distB="0" distL="114300" distR="114300" simplePos="0" relativeHeight="251691008" behindDoc="1" locked="0" layoutInCell="1" allowOverlap="1" wp14:anchorId="3B022959" wp14:editId="6C9C3815">
                  <wp:simplePos x="0" y="0"/>
                  <wp:positionH relativeFrom="column">
                    <wp:posOffset>3618837</wp:posOffset>
                  </wp:positionH>
                  <wp:positionV relativeFrom="paragraph">
                    <wp:posOffset>3597965</wp:posOffset>
                  </wp:positionV>
                  <wp:extent cx="3171755" cy="2631882"/>
                  <wp:effectExtent l="19050" t="19050" r="10160" b="16510"/>
                  <wp:wrapTight wrapText="bothSides">
                    <wp:wrapPolygon edited="0">
                      <wp:start x="-130" y="-156"/>
                      <wp:lineTo x="-130" y="21579"/>
                      <wp:lineTo x="21539" y="21579"/>
                      <wp:lineTo x="21539" y="-156"/>
                      <wp:lineTo x="-130" y="-156"/>
                    </wp:wrapPolygon>
                  </wp:wrapTight>
                  <wp:docPr id="2129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744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4009" cy="263375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tc>
      </w:tr>
    </w:tbl>
    <w:p w14:paraId="17F49531" w14:textId="437A754E" w:rsidR="008F4509" w:rsidRDefault="008F4509" w:rsidP="00F25829">
      <w:pPr>
        <w:spacing w:after="200"/>
        <w:rPr>
          <w:b/>
        </w:rPr>
      </w:pPr>
    </w:p>
    <w:p w14:paraId="3A3BE719" w14:textId="77777777" w:rsidR="003014F0" w:rsidRDefault="003014F0" w:rsidP="00F25829">
      <w:pPr>
        <w:spacing w:after="200"/>
        <w:rPr>
          <w:b/>
        </w:rPr>
      </w:pPr>
    </w:p>
    <w:p w14:paraId="328BA435" w14:textId="77777777" w:rsidR="003014F0" w:rsidRDefault="003014F0" w:rsidP="00F25829">
      <w:pPr>
        <w:spacing w:after="200"/>
        <w:rPr>
          <w:b/>
        </w:rPr>
      </w:pPr>
    </w:p>
    <w:p w14:paraId="2C6682A8" w14:textId="77777777" w:rsidR="003014F0" w:rsidRDefault="003014F0" w:rsidP="00F25829">
      <w:pPr>
        <w:spacing w:after="200"/>
        <w:rPr>
          <w:b/>
        </w:rPr>
      </w:pPr>
    </w:p>
    <w:p w14:paraId="25C2D7E7" w14:textId="77777777" w:rsidR="003014F0" w:rsidRDefault="003014F0" w:rsidP="00F25829">
      <w:pPr>
        <w:spacing w:after="200"/>
        <w:rPr>
          <w:b/>
        </w:rPr>
      </w:pPr>
    </w:p>
    <w:p w14:paraId="691F2F54" w14:textId="77777777" w:rsidR="003014F0" w:rsidRDefault="003014F0" w:rsidP="00F25829">
      <w:pPr>
        <w:spacing w:after="200"/>
        <w:rPr>
          <w:b/>
        </w:rPr>
      </w:pPr>
    </w:p>
    <w:p w14:paraId="5AE4C332" w14:textId="77777777" w:rsidR="003014F0" w:rsidRDefault="003014F0" w:rsidP="00F25829">
      <w:pPr>
        <w:spacing w:after="200"/>
        <w:rPr>
          <w:b/>
        </w:rPr>
      </w:pP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3014F0" w:rsidRPr="007B346A" w14:paraId="1F5FFA32"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4F26D256" w14:textId="77777777" w:rsidR="003014F0" w:rsidRPr="007B346A" w:rsidRDefault="003014F0" w:rsidP="002F332A">
            <w:pPr>
              <w:pStyle w:val="Title"/>
              <w:framePr w:hSpace="0" w:wrap="auto" w:vAnchor="margin" w:hAnchor="text" w:yAlign="inline"/>
            </w:pPr>
            <w:r>
              <w:lastRenderedPageBreak/>
              <w:t>Software Guide</w:t>
            </w:r>
          </w:p>
        </w:tc>
      </w:tr>
      <w:tr w:rsidR="003014F0" w:rsidRPr="000F1DCE" w14:paraId="139EE423"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00E188C" w14:textId="77777777" w:rsidR="003014F0" w:rsidRDefault="003014F0" w:rsidP="002F332A">
            <w:pPr>
              <w:pStyle w:val="Subtitle"/>
              <w:framePr w:hSpace="0" w:wrap="auto" w:vAnchor="margin" w:hAnchor="text" w:yAlign="inline"/>
              <w:rPr>
                <w:b w:val="0"/>
                <w:bCs w:val="0"/>
              </w:rPr>
            </w:pPr>
            <w:r>
              <w:rPr>
                <w:noProof/>
              </w:rPr>
              <mc:AlternateContent>
                <mc:Choice Requires="wps">
                  <w:drawing>
                    <wp:inline distT="0" distB="0" distL="0" distR="0" wp14:anchorId="51A2D660" wp14:editId="6F06FB89">
                      <wp:extent cx="3990652" cy="95534"/>
                      <wp:effectExtent l="0" t="0" r="0" b="0"/>
                      <wp:docPr id="1183375504" name="Rectangle 118337550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E37A7" id="Rectangle 118337550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7D0782A" w14:textId="7D3B4EF2" w:rsidR="003014F0" w:rsidRPr="000F1DCE" w:rsidRDefault="003014F0" w:rsidP="002F332A">
            <w:pPr>
              <w:pStyle w:val="Subtitle"/>
              <w:framePr w:hSpace="0" w:wrap="auto" w:vAnchor="margin" w:hAnchor="text" w:yAlign="inline"/>
              <w:rPr>
                <w:b w:val="0"/>
                <w:bCs w:val="0"/>
              </w:rPr>
            </w:pPr>
            <w:r>
              <w:t xml:space="preserve">Chart Controls – </w:t>
            </w:r>
            <w:r>
              <w:t>Series Toggling</w:t>
            </w:r>
          </w:p>
        </w:tc>
      </w:tr>
    </w:tbl>
    <w:p w14:paraId="4ADEA413" w14:textId="257AF136" w:rsidR="003014F0" w:rsidRDefault="003014F0" w:rsidP="00F25829">
      <w:pPr>
        <w:spacing w:after="200"/>
        <w:rPr>
          <w:bCs/>
        </w:rPr>
      </w:pPr>
      <w:r>
        <w:rPr>
          <w:bCs/>
        </w:rPr>
        <w:t>The Chart controls also allow for toggling between the 6DOF and 1DOF plots</w:t>
      </w:r>
      <w:r w:rsidR="00834AA5">
        <w:rPr>
          <w:bCs/>
        </w:rPr>
        <w:t>. This is useful as it provides the user to choose what plots they want to have visible on the screen.</w:t>
      </w:r>
    </w:p>
    <w:p w14:paraId="1C0903D5" w14:textId="0F054317" w:rsidR="00834AA5" w:rsidRDefault="00834AA5" w:rsidP="00834AA5">
      <w:pPr>
        <w:rPr>
          <w:bCs/>
        </w:rPr>
      </w:pPr>
      <w:r>
        <w:rPr>
          <w:noProof/>
        </w:rPr>
        <mc:AlternateContent>
          <mc:Choice Requires="wps">
            <w:drawing>
              <wp:anchor distT="0" distB="0" distL="114300" distR="114300" simplePos="0" relativeHeight="251702272" behindDoc="0" locked="0" layoutInCell="1" allowOverlap="1" wp14:anchorId="3CF20157" wp14:editId="434FA5D4">
                <wp:simplePos x="0" y="0"/>
                <wp:positionH relativeFrom="column">
                  <wp:posOffset>4838065</wp:posOffset>
                </wp:positionH>
                <wp:positionV relativeFrom="paragraph">
                  <wp:posOffset>6654</wp:posOffset>
                </wp:positionV>
                <wp:extent cx="1192696" cy="310101"/>
                <wp:effectExtent l="0" t="0" r="0" b="0"/>
                <wp:wrapNone/>
                <wp:docPr id="1642539123"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20157" id="_x0000_s1035" type="#_x0000_t202" style="position:absolute;margin-left:380.95pt;margin-top:.5pt;width:93.9pt;height:24.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uZGQIAADM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" filled="f" stroked="f" strokeweight=".5pt">
                <v:textbo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v:textbox>
              </v:shape>
            </w:pict>
          </mc:Fallback>
        </mc:AlternateContent>
      </w:r>
      <w:r>
        <w:rPr>
          <w:noProof/>
        </w:rPr>
        <w:drawing>
          <wp:anchor distT="0" distB="0" distL="114300" distR="114300" simplePos="0" relativeHeight="251699200" behindDoc="1" locked="0" layoutInCell="1" allowOverlap="1" wp14:anchorId="660EEA91" wp14:editId="46F3AFE8">
            <wp:simplePos x="0" y="0"/>
            <wp:positionH relativeFrom="margin">
              <wp:align>center</wp:align>
            </wp:positionH>
            <wp:positionV relativeFrom="paragraph">
              <wp:posOffset>6322</wp:posOffset>
            </wp:positionV>
            <wp:extent cx="5842974" cy="2038330"/>
            <wp:effectExtent l="0" t="0" r="5715" b="635"/>
            <wp:wrapTight wrapText="bothSides">
              <wp:wrapPolygon edited="0">
                <wp:start x="0" y="0"/>
                <wp:lineTo x="0" y="21405"/>
                <wp:lineTo x="21551" y="21405"/>
                <wp:lineTo x="21551" y="0"/>
                <wp:lineTo x="0" y="0"/>
              </wp:wrapPolygon>
            </wp:wrapTight>
            <wp:docPr id="1609635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2974" cy="2038330"/>
                    </a:xfrm>
                    <a:prstGeom prst="rect">
                      <a:avLst/>
                    </a:prstGeom>
                    <a:noFill/>
                  </pic:spPr>
                </pic:pic>
              </a:graphicData>
            </a:graphic>
            <wp14:sizeRelH relativeFrom="page">
              <wp14:pctWidth>0</wp14:pctWidth>
            </wp14:sizeRelH>
            <wp14:sizeRelV relativeFrom="page">
              <wp14:pctHeight>0</wp14:pctHeight>
            </wp14:sizeRelV>
          </wp:anchor>
        </w:drawing>
      </w:r>
    </w:p>
    <w:p w14:paraId="02ED668C" w14:textId="71EA84E7" w:rsidR="00834AA5" w:rsidRPr="00834AA5" w:rsidRDefault="00834AA5" w:rsidP="00834AA5">
      <w:pPr>
        <w:tabs>
          <w:tab w:val="left" w:pos="3418"/>
        </w:tabs>
      </w:pPr>
      <w:r>
        <w:rPr>
          <w:noProof/>
        </w:rPr>
        <mc:AlternateContent>
          <mc:Choice Requires="wps">
            <w:drawing>
              <wp:anchor distT="0" distB="0" distL="114300" distR="114300" simplePos="0" relativeHeight="251706368" behindDoc="0" locked="0" layoutInCell="1" allowOverlap="1" wp14:anchorId="4CF9981D" wp14:editId="512EA73D">
                <wp:simplePos x="0" y="0"/>
                <wp:positionH relativeFrom="column">
                  <wp:posOffset>4903718</wp:posOffset>
                </wp:positionH>
                <wp:positionV relativeFrom="paragraph">
                  <wp:posOffset>3900170</wp:posOffset>
                </wp:positionV>
                <wp:extent cx="1192696" cy="310101"/>
                <wp:effectExtent l="0" t="0" r="0" b="0"/>
                <wp:wrapNone/>
                <wp:docPr id="136668593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9981D" id="_x0000_s1036" type="#_x0000_t202" style="position:absolute;margin-left:386.1pt;margin-top:307.1pt;width:93.9pt;height:24.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" filled="f" stroked="f" strokeweight=".5pt">
                <v:textbo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F266C21" wp14:editId="3F24A397">
                <wp:simplePos x="0" y="0"/>
                <wp:positionH relativeFrom="column">
                  <wp:posOffset>4863244</wp:posOffset>
                </wp:positionH>
                <wp:positionV relativeFrom="paragraph">
                  <wp:posOffset>1776785</wp:posOffset>
                </wp:positionV>
                <wp:extent cx="1192696" cy="310101"/>
                <wp:effectExtent l="0" t="0" r="0" b="0"/>
                <wp:wrapNone/>
                <wp:docPr id="140166306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66C21" id="_x0000_s1037" type="#_x0000_t202" style="position:absolute;margin-left:382.95pt;margin-top:139.9pt;width:93.9pt;height:24.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jfGQIAADQ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" filled="f" stroked="f" strokeweight=".5pt">
                <v:textbo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v:textbox>
              </v:shape>
            </w:pict>
          </mc:Fallback>
        </mc:AlternateContent>
      </w:r>
      <w:r>
        <w:rPr>
          <w:noProof/>
        </w:rPr>
        <w:drawing>
          <wp:anchor distT="0" distB="0" distL="114300" distR="114300" simplePos="0" relativeHeight="251701248" behindDoc="1" locked="0" layoutInCell="1" allowOverlap="1" wp14:anchorId="0A2EE525" wp14:editId="7DDDF457">
            <wp:simplePos x="0" y="0"/>
            <wp:positionH relativeFrom="margin">
              <wp:align>center</wp:align>
            </wp:positionH>
            <wp:positionV relativeFrom="paragraph">
              <wp:posOffset>3911545</wp:posOffset>
            </wp:positionV>
            <wp:extent cx="5836920" cy="2037080"/>
            <wp:effectExtent l="0" t="0" r="0" b="1270"/>
            <wp:wrapTight wrapText="bothSides">
              <wp:wrapPolygon edited="0">
                <wp:start x="0" y="0"/>
                <wp:lineTo x="0" y="21411"/>
                <wp:lineTo x="21501" y="21411"/>
                <wp:lineTo x="21501" y="0"/>
                <wp:lineTo x="0" y="0"/>
              </wp:wrapPolygon>
            </wp:wrapTight>
            <wp:docPr id="1521112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6920" cy="20370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8FBE335" wp14:editId="05D2AA5A">
            <wp:simplePos x="0" y="0"/>
            <wp:positionH relativeFrom="margin">
              <wp:align>center</wp:align>
            </wp:positionH>
            <wp:positionV relativeFrom="paragraph">
              <wp:posOffset>1812759</wp:posOffset>
            </wp:positionV>
            <wp:extent cx="5852160" cy="2039350"/>
            <wp:effectExtent l="0" t="0" r="0" b="0"/>
            <wp:wrapTight wrapText="bothSides">
              <wp:wrapPolygon edited="0">
                <wp:start x="0" y="0"/>
                <wp:lineTo x="0" y="21391"/>
                <wp:lineTo x="21516" y="21391"/>
                <wp:lineTo x="21516" y="0"/>
                <wp:lineTo x="0" y="0"/>
              </wp:wrapPolygon>
            </wp:wrapTight>
            <wp:docPr id="1676353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039350"/>
                    </a:xfrm>
                    <a:prstGeom prst="rect">
                      <a:avLst/>
                    </a:prstGeom>
                    <a:noFill/>
                  </pic:spPr>
                </pic:pic>
              </a:graphicData>
            </a:graphic>
            <wp14:sizeRelH relativeFrom="page">
              <wp14:pctWidth>0</wp14:pctWidth>
            </wp14:sizeRelH>
            <wp14:sizeRelV relativeFrom="page">
              <wp14:pctHeight>0</wp14:pctHeight>
            </wp14:sizeRelV>
          </wp:anchor>
        </w:drawing>
      </w:r>
      <w:r>
        <w:tab/>
      </w:r>
    </w:p>
    <w:sectPr w:rsidR="00834AA5" w:rsidRPr="00834AA5" w:rsidSect="001E5418">
      <w:footerReference w:type="even" r:id="rId27"/>
      <w:footerReference w:type="default" r:id="rId28"/>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1A73E" w14:textId="77777777" w:rsidR="001E5418" w:rsidRDefault="001E5418">
      <w:pPr>
        <w:spacing w:after="0" w:line="240" w:lineRule="auto"/>
      </w:pPr>
      <w:r>
        <w:separator/>
      </w:r>
    </w:p>
  </w:endnote>
  <w:endnote w:type="continuationSeparator" w:id="0">
    <w:p w14:paraId="1E63AF16" w14:textId="77777777" w:rsidR="001E5418" w:rsidRDefault="001E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C515" w14:textId="35EEFD42" w:rsidR="002C5F37" w:rsidRDefault="002C5F37">
    <w:pPr>
      <w:pStyle w:val="Footer"/>
    </w:pPr>
    <w:r>
      <w:rPr>
        <w:noProof/>
        <w:lang w:eastAsia="ja-JP"/>
      </w:rPr>
      <mc:AlternateContent>
        <mc:Choice Requires="wps">
          <w:drawing>
            <wp:anchor distT="0" distB="0" distL="114300" distR="114300" simplePos="0" relativeHeight="251670528" behindDoc="0" locked="0" layoutInCell="0" allowOverlap="1" wp14:anchorId="2C76A94A" wp14:editId="1C6B75B6">
              <wp:simplePos x="0" y="0"/>
              <wp:positionH relativeFrom="leftMargin">
                <wp:posOffset>7124700</wp:posOffset>
              </wp:positionH>
              <wp:positionV relativeFrom="bottomMargin">
                <wp:posOffset>75565</wp:posOffset>
              </wp:positionV>
              <wp:extent cx="520700" cy="520700"/>
              <wp:effectExtent l="0" t="0" r="0" b="0"/>
              <wp:wrapNone/>
              <wp:docPr id="192812936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C76A94A" id="Oval 19" o:spid="_x0000_s1034" style="position:absolute;margin-left:561pt;margin-top:5.9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" o:allowincell="f" fillcolor="white [3201]" stroked="f" strokeweight="6pt">
              <v:textbox inset="0,0,0,0">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B87F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BF3D8F4" wp14:editId="04D7094C">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BF3D8F4" id="_x0000_s1035"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" o:allowincell="f" fillcolor="white [3201]" stroked="f" strokeweight="6pt">
              <v:textbox inset="0,0,0,0">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3EBA881"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516C" w14:textId="77777777" w:rsidR="001E5418" w:rsidRDefault="001E5418">
      <w:pPr>
        <w:spacing w:after="0" w:line="240" w:lineRule="auto"/>
      </w:pPr>
      <w:r>
        <w:separator/>
      </w:r>
    </w:p>
  </w:footnote>
  <w:footnote w:type="continuationSeparator" w:id="0">
    <w:p w14:paraId="7CBB868F" w14:textId="77777777" w:rsidR="001E5418" w:rsidRDefault="001E5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12305C42"/>
    <w:multiLevelType w:val="hybridMultilevel"/>
    <w:tmpl w:val="6BC6E61E"/>
    <w:lvl w:ilvl="0" w:tplc="DB62EA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9305AB"/>
    <w:multiLevelType w:val="hybridMultilevel"/>
    <w:tmpl w:val="54B07C6E"/>
    <w:lvl w:ilvl="0" w:tplc="DB62EA5C">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89355393">
    <w:abstractNumId w:val="4"/>
  </w:num>
  <w:num w:numId="2" w16cid:durableId="2058702875">
    <w:abstractNumId w:val="4"/>
  </w:num>
  <w:num w:numId="3" w16cid:durableId="354774605">
    <w:abstractNumId w:val="3"/>
  </w:num>
  <w:num w:numId="4" w16cid:durableId="1129668967">
    <w:abstractNumId w:val="3"/>
  </w:num>
  <w:num w:numId="5" w16cid:durableId="488717245">
    <w:abstractNumId w:val="2"/>
  </w:num>
  <w:num w:numId="6" w16cid:durableId="551386089">
    <w:abstractNumId w:val="2"/>
  </w:num>
  <w:num w:numId="7" w16cid:durableId="269045915">
    <w:abstractNumId w:val="1"/>
  </w:num>
  <w:num w:numId="8" w16cid:durableId="713627623">
    <w:abstractNumId w:val="1"/>
  </w:num>
  <w:num w:numId="9" w16cid:durableId="309751525">
    <w:abstractNumId w:val="0"/>
  </w:num>
  <w:num w:numId="10" w16cid:durableId="695078391">
    <w:abstractNumId w:val="0"/>
  </w:num>
  <w:num w:numId="11" w16cid:durableId="1456093698">
    <w:abstractNumId w:val="4"/>
  </w:num>
  <w:num w:numId="12" w16cid:durableId="55858698">
    <w:abstractNumId w:val="3"/>
  </w:num>
  <w:num w:numId="13" w16cid:durableId="426463436">
    <w:abstractNumId w:val="2"/>
  </w:num>
  <w:num w:numId="14" w16cid:durableId="1143082207">
    <w:abstractNumId w:val="1"/>
  </w:num>
  <w:num w:numId="15" w16cid:durableId="1997293965">
    <w:abstractNumId w:val="0"/>
  </w:num>
  <w:num w:numId="16" w16cid:durableId="155272582">
    <w:abstractNumId w:val="5"/>
  </w:num>
  <w:num w:numId="17" w16cid:durableId="1491293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250"/>
    <w:rsid w:val="000023B2"/>
    <w:rsid w:val="00074E8B"/>
    <w:rsid w:val="000F1DCE"/>
    <w:rsid w:val="0016270C"/>
    <w:rsid w:val="001A7DD6"/>
    <w:rsid w:val="001E5418"/>
    <w:rsid w:val="00203C63"/>
    <w:rsid w:val="002C5F37"/>
    <w:rsid w:val="002F363F"/>
    <w:rsid w:val="003014F0"/>
    <w:rsid w:val="0033156F"/>
    <w:rsid w:val="003B3056"/>
    <w:rsid w:val="003C0266"/>
    <w:rsid w:val="003D2F00"/>
    <w:rsid w:val="004154B5"/>
    <w:rsid w:val="00475290"/>
    <w:rsid w:val="004E4D8D"/>
    <w:rsid w:val="004F27D6"/>
    <w:rsid w:val="0051615D"/>
    <w:rsid w:val="00524BAA"/>
    <w:rsid w:val="005C5BDA"/>
    <w:rsid w:val="00616989"/>
    <w:rsid w:val="00665790"/>
    <w:rsid w:val="007370EB"/>
    <w:rsid w:val="007479A5"/>
    <w:rsid w:val="0077757A"/>
    <w:rsid w:val="007B346A"/>
    <w:rsid w:val="00834AA5"/>
    <w:rsid w:val="008A67B1"/>
    <w:rsid w:val="008F4509"/>
    <w:rsid w:val="00942CE0"/>
    <w:rsid w:val="00962160"/>
    <w:rsid w:val="00967EF4"/>
    <w:rsid w:val="009821BA"/>
    <w:rsid w:val="00A362E1"/>
    <w:rsid w:val="00AA1F13"/>
    <w:rsid w:val="00AD2FC3"/>
    <w:rsid w:val="00B208BB"/>
    <w:rsid w:val="00B53BE8"/>
    <w:rsid w:val="00B70300"/>
    <w:rsid w:val="00B93FDF"/>
    <w:rsid w:val="00BB0743"/>
    <w:rsid w:val="00BC5723"/>
    <w:rsid w:val="00BC69E6"/>
    <w:rsid w:val="00C34D86"/>
    <w:rsid w:val="00C77D65"/>
    <w:rsid w:val="00C80AFE"/>
    <w:rsid w:val="00CB4A4D"/>
    <w:rsid w:val="00D16250"/>
    <w:rsid w:val="00D730E8"/>
    <w:rsid w:val="00D73345"/>
    <w:rsid w:val="00DA03C4"/>
    <w:rsid w:val="00DA7C93"/>
    <w:rsid w:val="00DE6F3F"/>
    <w:rsid w:val="00E0736E"/>
    <w:rsid w:val="00E26157"/>
    <w:rsid w:val="00E707C0"/>
    <w:rsid w:val="00ED3E8C"/>
    <w:rsid w:val="00EF0E81"/>
    <w:rsid w:val="00EF761B"/>
    <w:rsid w:val="00F07B0B"/>
    <w:rsid w:val="00F07EB5"/>
    <w:rsid w:val="00F25829"/>
    <w:rsid w:val="00FA7F52"/>
    <w:rsid w:val="00FC7DDE"/>
    <w:rsid w:val="00FD71E8"/>
    <w:rsid w:val="00FE53AF"/>
    <w:rsid w:val="00FF0962"/>
    <w:rsid w:val="00FF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5FA374B"/>
  <w15:docId w15:val="{E297C938-CED7-4ADA-A3CF-2892A22F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479A5"/>
    <w:pPr>
      <w:ind w:left="720"/>
      <w:contextualSpacing/>
    </w:pPr>
  </w:style>
  <w:style w:type="character" w:styleId="UnresolvedMention">
    <w:name w:val="Unresolved Mention"/>
    <w:basedOn w:val="DefaultParagraphFont"/>
    <w:uiPriority w:val="99"/>
    <w:semiHidden/>
    <w:unhideWhenUsed/>
    <w:rsid w:val="0077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mage-X-Institute/6-DoF-Robotic-Motion-Phantom/tree/update-7/03/2024/1D%20Documentation%20%2B%20Arduino%20IDE%20Code/Arduino_V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softwar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github.com/Image-X-Institute/6-DoF-Robotic-Motion-Phantom/tree/update-7/03/2024/1D%20Documentation%20%2B%20Arduino%20IDE%20Code/Arduino_V2"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arduino.cc/en/software"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ot\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6</TotalTime>
  <Pages>7</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Robot</dc:creator>
  <cp:keywords/>
  <dc:description/>
  <cp:lastModifiedBy>Robot</cp:lastModifiedBy>
  <cp:revision>3</cp:revision>
  <cp:lastPrinted>2024-03-12T02:08:00Z</cp:lastPrinted>
  <dcterms:created xsi:type="dcterms:W3CDTF">2024-03-12T02:08:00Z</dcterms:created>
  <dcterms:modified xsi:type="dcterms:W3CDTF">2024-03-12T02:14:00Z</dcterms:modified>
</cp:coreProperties>
</file>